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B6645" w14:textId="08DAA526" w:rsidR="006E6145" w:rsidRPr="006250D2" w:rsidRDefault="00441F30" w:rsidP="006E6145">
      <w:pPr>
        <w:pStyle w:val="Ttulo"/>
        <w:ind w:right="-1"/>
        <w:rPr>
          <w:lang w:val="en-US"/>
        </w:rPr>
      </w:pPr>
      <w:bookmarkStart w:id="0" w:name="_Toc386117270"/>
      <w:bookmarkStart w:id="1" w:name="_Toc386117477"/>
      <w:r>
        <w:rPr>
          <w:lang w:val="pt-BR"/>
        </w:rPr>
        <w:t xml:space="preserve"> </w:t>
      </w:r>
      <w:r w:rsidR="00DB015B" w:rsidRPr="006250D2">
        <w:rPr>
          <w:lang w:val="en-US"/>
        </w:rPr>
        <w:t xml:space="preserve">WS Towers </w:t>
      </w:r>
      <w:r w:rsidR="00FB100F">
        <w:rPr>
          <w:lang w:val="en-US"/>
        </w:rPr>
        <w:t>Cup</w:t>
      </w:r>
    </w:p>
    <w:p w14:paraId="5E83B7FF" w14:textId="51904E2B" w:rsidR="00882430" w:rsidRPr="00FB100F" w:rsidRDefault="00882430" w:rsidP="00882430">
      <w:pPr>
        <w:spacing w:after="160"/>
        <w:jc w:val="right"/>
        <w:rPr>
          <w:i/>
          <w:color w:val="8AE2D1"/>
          <w:sz w:val="50"/>
          <w:szCs w:val="16"/>
          <w:lang w:val="en-US"/>
        </w:rPr>
      </w:pPr>
      <w:r w:rsidRPr="00FB100F">
        <w:rPr>
          <w:i/>
          <w:color w:val="8AE2D1"/>
          <w:sz w:val="50"/>
          <w:szCs w:val="16"/>
          <w:lang w:val="en-US"/>
        </w:rPr>
        <w:t>IT SOFTWARE SOLUTIONS FOR BUSINESS</w:t>
      </w:r>
    </w:p>
    <w:p w14:paraId="28139B8B" w14:textId="3E2A9387" w:rsidR="00E12F67" w:rsidRPr="006250D2" w:rsidRDefault="00F445BD" w:rsidP="00882430">
      <w:pPr>
        <w:spacing w:after="160"/>
        <w:jc w:val="right"/>
        <w:rPr>
          <w:lang w:val="en-US"/>
        </w:rPr>
      </w:pPr>
      <w:r>
        <w:rPr>
          <w:rFonts w:ascii="Inria Serif" w:hAnsi="Inria Serif" w:cs="Times New Roman (Body CS)"/>
          <w:color w:val="8AE2D1"/>
          <w:sz w:val="56"/>
        </w:rPr>
        <w:t>Módulo</w:t>
      </w:r>
      <w:r w:rsidR="00E12F67" w:rsidRPr="002A6BFD">
        <w:rPr>
          <w:rFonts w:ascii="Inria Serif" w:hAnsi="Inria Serif" w:cs="Times New Roman (Body CS)"/>
          <w:color w:val="8AE2D1"/>
          <w:sz w:val="56"/>
        </w:rPr>
        <w:t xml:space="preserve"> </w:t>
      </w:r>
      <w:r w:rsidR="00FB100F">
        <w:rPr>
          <w:rFonts w:ascii="Inria Serif" w:hAnsi="Inria Serif" w:cs="Times New Roman (Body CS)"/>
          <w:color w:val="8AE2D1"/>
          <w:sz w:val="56"/>
        </w:rPr>
        <w:t>Desktop</w:t>
      </w:r>
      <w:r w:rsidR="0094388A">
        <w:rPr>
          <w:rFonts w:ascii="Inria Serif" w:hAnsi="Inria Serif" w:cs="Times New Roman (Body CS)"/>
          <w:color w:val="8AE2D1"/>
          <w:sz w:val="56"/>
        </w:rPr>
        <w:t xml:space="preserve"> SP</w:t>
      </w:r>
    </w:p>
    <w:p w14:paraId="3AC9D7E0" w14:textId="6C6B75CD" w:rsidR="00453B91" w:rsidRPr="006250D2" w:rsidRDefault="00453B91" w:rsidP="00453B91">
      <w:pPr>
        <w:rPr>
          <w:lang w:val="en-US"/>
        </w:rPr>
      </w:pPr>
    </w:p>
    <w:p w14:paraId="68E4B64B" w14:textId="77777777" w:rsidR="00453B91" w:rsidRPr="006250D2" w:rsidRDefault="00453B91" w:rsidP="00453B91">
      <w:pPr>
        <w:jc w:val="right"/>
        <w:rPr>
          <w:lang w:val="en-US"/>
        </w:rPr>
      </w:pPr>
    </w:p>
    <w:p w14:paraId="0A784D23" w14:textId="77777777" w:rsidR="00453B91" w:rsidRPr="006250D2" w:rsidRDefault="00453B91" w:rsidP="00453B91">
      <w:pPr>
        <w:jc w:val="right"/>
        <w:rPr>
          <w:lang w:val="en-US"/>
        </w:rPr>
      </w:pPr>
    </w:p>
    <w:p w14:paraId="15EF72B1" w14:textId="77777777" w:rsidR="00453B91" w:rsidRPr="006250D2" w:rsidRDefault="00453B91" w:rsidP="00453B91">
      <w:pPr>
        <w:rPr>
          <w:lang w:val="en-US"/>
        </w:rPr>
      </w:pPr>
    </w:p>
    <w:p w14:paraId="5BC55B8A" w14:textId="77777777" w:rsidR="00453B91" w:rsidRPr="006250D2" w:rsidRDefault="00453B91" w:rsidP="00453B91">
      <w:pPr>
        <w:rPr>
          <w:lang w:val="en-US"/>
        </w:rPr>
      </w:pPr>
    </w:p>
    <w:p w14:paraId="16E407C3" w14:textId="77777777" w:rsidR="00453B91" w:rsidRPr="006250D2" w:rsidRDefault="00453B91" w:rsidP="00453B91">
      <w:pPr>
        <w:rPr>
          <w:lang w:val="en-US"/>
        </w:rPr>
      </w:pPr>
    </w:p>
    <w:p w14:paraId="3F703A80" w14:textId="77777777" w:rsidR="00453B91" w:rsidRPr="006250D2" w:rsidRDefault="00453B91" w:rsidP="00453B91">
      <w:pPr>
        <w:rPr>
          <w:lang w:val="en-US"/>
        </w:rPr>
      </w:pPr>
    </w:p>
    <w:p w14:paraId="27242A0C" w14:textId="77777777" w:rsidR="00453B91" w:rsidRPr="006250D2" w:rsidRDefault="00453B91" w:rsidP="00453B91">
      <w:pPr>
        <w:rPr>
          <w:lang w:val="en-US"/>
        </w:rPr>
      </w:pPr>
    </w:p>
    <w:p w14:paraId="5C6F8C5E" w14:textId="77777777" w:rsidR="00453B91" w:rsidRPr="006250D2" w:rsidRDefault="00453B91" w:rsidP="00453B91">
      <w:pPr>
        <w:rPr>
          <w:lang w:val="en-US"/>
        </w:rPr>
      </w:pPr>
    </w:p>
    <w:p w14:paraId="5757C435" w14:textId="77777777" w:rsidR="00453B91" w:rsidRPr="006250D2" w:rsidRDefault="00453B91" w:rsidP="00453B91">
      <w:pPr>
        <w:rPr>
          <w:lang w:val="en-US"/>
        </w:rPr>
      </w:pPr>
    </w:p>
    <w:p w14:paraId="25B0129F" w14:textId="77777777" w:rsidR="00453B91" w:rsidRPr="006250D2" w:rsidRDefault="00453B91" w:rsidP="00453B91">
      <w:pPr>
        <w:rPr>
          <w:lang w:val="en-US"/>
        </w:rPr>
      </w:pPr>
    </w:p>
    <w:p w14:paraId="6A3FD10A" w14:textId="77777777" w:rsidR="00453B91" w:rsidRPr="006250D2" w:rsidRDefault="00453B91" w:rsidP="00453B91">
      <w:pPr>
        <w:rPr>
          <w:lang w:val="en-US"/>
        </w:rPr>
      </w:pPr>
    </w:p>
    <w:p w14:paraId="0C96B7BB" w14:textId="77777777" w:rsidR="00453B91" w:rsidRPr="006250D2" w:rsidRDefault="00453B91" w:rsidP="00453B91">
      <w:pPr>
        <w:rPr>
          <w:lang w:val="en-US"/>
        </w:rPr>
      </w:pPr>
    </w:p>
    <w:p w14:paraId="35DCA5A9" w14:textId="77777777" w:rsidR="00453B91" w:rsidRPr="006250D2" w:rsidRDefault="00453B91" w:rsidP="00453B91">
      <w:pPr>
        <w:rPr>
          <w:lang w:val="en-US"/>
        </w:rPr>
      </w:pPr>
    </w:p>
    <w:p w14:paraId="6D0FBCB5" w14:textId="77777777" w:rsidR="00453B91" w:rsidRPr="006250D2" w:rsidRDefault="00453B91" w:rsidP="00453B91">
      <w:pPr>
        <w:rPr>
          <w:lang w:val="en-US"/>
        </w:rPr>
      </w:pPr>
    </w:p>
    <w:p w14:paraId="7090E73B" w14:textId="77777777" w:rsidR="00453B91" w:rsidRPr="006250D2" w:rsidRDefault="00453B91" w:rsidP="00453B91">
      <w:pPr>
        <w:rPr>
          <w:lang w:val="en-US"/>
        </w:rPr>
      </w:pPr>
    </w:p>
    <w:p w14:paraId="63D06A3C" w14:textId="77777777" w:rsidR="00453B91" w:rsidRPr="006250D2" w:rsidRDefault="00453B91" w:rsidP="00453B91">
      <w:pPr>
        <w:rPr>
          <w:lang w:val="en-US"/>
        </w:rPr>
      </w:pPr>
    </w:p>
    <w:p w14:paraId="068FA09B" w14:textId="77777777" w:rsidR="00453B91" w:rsidRPr="006250D2" w:rsidRDefault="00453B91" w:rsidP="00453B91">
      <w:pPr>
        <w:rPr>
          <w:lang w:val="en-US"/>
        </w:rPr>
      </w:pPr>
    </w:p>
    <w:p w14:paraId="5A22C285" w14:textId="77777777" w:rsidR="00453B91" w:rsidRPr="006250D2" w:rsidRDefault="00453B91" w:rsidP="00453B91">
      <w:pPr>
        <w:rPr>
          <w:lang w:val="en-US"/>
        </w:rPr>
      </w:pPr>
    </w:p>
    <w:p w14:paraId="03B66199" w14:textId="77777777" w:rsidR="00453B91" w:rsidRPr="006250D2" w:rsidRDefault="00453B91" w:rsidP="00453B91">
      <w:pPr>
        <w:rPr>
          <w:lang w:val="en-US"/>
        </w:rPr>
      </w:pPr>
    </w:p>
    <w:p w14:paraId="31313D0B" w14:textId="77777777" w:rsidR="00453B91" w:rsidRPr="006250D2" w:rsidRDefault="00453B91" w:rsidP="00453B91">
      <w:pPr>
        <w:rPr>
          <w:lang w:val="en-US"/>
        </w:rPr>
      </w:pPr>
    </w:p>
    <w:p w14:paraId="13FDD3DE" w14:textId="77777777" w:rsidR="00453B91" w:rsidRPr="006250D2" w:rsidRDefault="00453B91" w:rsidP="00453B91">
      <w:pPr>
        <w:rPr>
          <w:lang w:val="en-US"/>
        </w:rPr>
      </w:pPr>
    </w:p>
    <w:p w14:paraId="54020523" w14:textId="77777777" w:rsidR="00453B91" w:rsidRPr="006250D2" w:rsidRDefault="00453B91" w:rsidP="00453B91">
      <w:pPr>
        <w:rPr>
          <w:lang w:val="en-US"/>
        </w:rPr>
      </w:pPr>
    </w:p>
    <w:p w14:paraId="510421CE" w14:textId="77777777" w:rsidR="00453B91" w:rsidRPr="006250D2" w:rsidRDefault="00453B91" w:rsidP="00453B91">
      <w:pPr>
        <w:rPr>
          <w:lang w:val="en-US"/>
        </w:rPr>
      </w:pPr>
    </w:p>
    <w:p w14:paraId="79B8C172" w14:textId="2C238F08" w:rsidR="00453B91" w:rsidRPr="006250D2" w:rsidRDefault="00453B91" w:rsidP="00453B91">
      <w:pPr>
        <w:rPr>
          <w:lang w:val="en-US"/>
        </w:rPr>
      </w:pPr>
    </w:p>
    <w:p w14:paraId="2D6C942B" w14:textId="77777777" w:rsidR="00F27730" w:rsidRDefault="00FC0F74" w:rsidP="00DE3D0F">
      <w:pPr>
        <w:spacing w:after="0"/>
      </w:pPr>
      <w:r w:rsidRPr="00271252">
        <w:t>Elaborado por</w:t>
      </w:r>
      <w:r w:rsidR="00453B91" w:rsidRPr="00271252">
        <w:t>:</w:t>
      </w:r>
    </w:p>
    <w:p w14:paraId="1BA6C998" w14:textId="37ACDA56" w:rsidR="00AE528B" w:rsidRPr="00F27730" w:rsidRDefault="00FD39E6" w:rsidP="00DE3D0F">
      <w:pPr>
        <w:spacing w:after="0"/>
        <w:sectPr w:rsidR="00AE528B" w:rsidRPr="00F27730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  <w:proofErr w:type="gramStart"/>
      <w:r>
        <w:t xml:space="preserve">DR </w:t>
      </w:r>
      <w:r w:rsidR="008C3ED2">
        <w:t xml:space="preserve"> SP</w:t>
      </w:r>
      <w:proofErr w:type="gramEnd"/>
    </w:p>
    <w:p w14:paraId="3CC35178" w14:textId="739CC32D" w:rsidR="00FB100F" w:rsidRDefault="00FB100F" w:rsidP="00FB100F">
      <w:pPr>
        <w:pStyle w:val="Ttulo1"/>
        <w:jc w:val="both"/>
      </w:pPr>
      <w:bookmarkStart w:id="2" w:name="_Toc87621419"/>
      <w:bookmarkStart w:id="3" w:name="_Toc51768759"/>
      <w:bookmarkStart w:id="4" w:name="_Toc52368001"/>
      <w:bookmarkStart w:id="5" w:name="_Toc54620193"/>
      <w:bookmarkEnd w:id="0"/>
      <w:bookmarkEnd w:id="1"/>
      <w:r>
        <w:lastRenderedPageBreak/>
        <w:t>Sumário</w:t>
      </w:r>
      <w:bookmarkEnd w:id="2"/>
    </w:p>
    <w:sdt>
      <w:sdtPr>
        <w:rPr>
          <w:rFonts w:ascii="Arial" w:eastAsiaTheme="minorHAnsi" w:hAnsi="Arial" w:cstheme="minorBidi"/>
          <w:color w:val="auto"/>
          <w:sz w:val="20"/>
          <w:szCs w:val="22"/>
          <w:lang w:eastAsia="en-US"/>
        </w:rPr>
        <w:id w:val="817383777"/>
        <w:docPartObj>
          <w:docPartGallery w:val="Table of Contents"/>
          <w:docPartUnique/>
        </w:docPartObj>
      </w:sdtPr>
      <w:sdtEndPr>
        <w:rPr>
          <w:rFonts w:ascii="Frutiger LT Com 55 Roman" w:hAnsi="Frutiger LT Com 55 Roman"/>
          <w:b/>
          <w:bCs/>
        </w:rPr>
      </w:sdtEndPr>
      <w:sdtContent>
        <w:p w14:paraId="4EB68323" w14:textId="388A18C2" w:rsidR="003601F5" w:rsidRDefault="003601F5" w:rsidP="003601F5">
          <w:pPr>
            <w:pStyle w:val="CabealhodoSumrio"/>
          </w:pPr>
        </w:p>
        <w:p w14:paraId="4C012F82" w14:textId="6C057ACE" w:rsidR="00707D78" w:rsidRDefault="003601F5">
          <w:pPr>
            <w:pStyle w:val="Sumrio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lang w:eastAsia="pt-BR"/>
            </w:rPr>
          </w:pPr>
          <w:r>
            <w:rPr>
              <w:caps/>
            </w:rPr>
            <w:fldChar w:fldCharType="begin"/>
          </w:r>
          <w:r>
            <w:instrText xml:space="preserve"> TOC \o "1-3" \h \z \u </w:instrText>
          </w:r>
          <w:r>
            <w:rPr>
              <w:caps/>
            </w:rPr>
            <w:fldChar w:fldCharType="separate"/>
          </w:r>
          <w:hyperlink w:anchor="_Toc87621419" w:history="1">
            <w:r w:rsidR="00707D78" w:rsidRPr="0054601B">
              <w:rPr>
                <w:rStyle w:val="Hyperlink"/>
                <w:noProof/>
              </w:rPr>
              <w:t>Sumário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_Toc87621419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2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64885CF9" w14:textId="5A51FC8A" w:rsidR="00707D78" w:rsidRDefault="00595986">
          <w:pPr>
            <w:pStyle w:val="Sumrio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lang w:eastAsia="pt-BR"/>
            </w:rPr>
          </w:pPr>
          <w:hyperlink w:anchor="_Toc87621420" w:history="1">
            <w:r w:rsidR="00707D78" w:rsidRPr="0054601B">
              <w:rPr>
                <w:rStyle w:val="Hyperlink"/>
                <w:noProof/>
              </w:rPr>
              <w:t>Conteúdo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_Toc87621420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3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5E63B8FC" w14:textId="7209C47F" w:rsidR="00707D78" w:rsidRDefault="00595986">
          <w:pPr>
            <w:pStyle w:val="Sumrio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lang w:eastAsia="pt-BR"/>
            </w:rPr>
          </w:pPr>
          <w:hyperlink w:anchor="_Toc87621421" w:history="1">
            <w:r w:rsidR="00707D78" w:rsidRPr="0054601B">
              <w:rPr>
                <w:rStyle w:val="Hyperlink"/>
                <w:noProof/>
              </w:rPr>
              <w:t>Introdução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_Toc87621421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3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32BC9768" w14:textId="052EF5AD" w:rsidR="00707D78" w:rsidRDefault="00595986">
          <w:pPr>
            <w:pStyle w:val="Sumrio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lang w:eastAsia="pt-BR"/>
            </w:rPr>
          </w:pPr>
          <w:hyperlink w:anchor="_Toc87621422" w:history="1">
            <w:r w:rsidR="00707D78" w:rsidRPr="0054601B">
              <w:rPr>
                <w:rStyle w:val="Hyperlink"/>
                <w:noProof/>
                <w:lang w:val="pt"/>
              </w:rPr>
              <w:t>Instruções ao Competidor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_Toc87621422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4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08092DED" w14:textId="3FFEF283" w:rsidR="00707D78" w:rsidRDefault="00595986">
          <w:pPr>
            <w:pStyle w:val="Sumrio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lang w:eastAsia="pt-BR"/>
            </w:rPr>
          </w:pPr>
          <w:hyperlink w:anchor="_Toc87621423" w:history="1">
            <w:r w:rsidR="00707D78" w:rsidRPr="0054601B">
              <w:rPr>
                <w:rStyle w:val="Hyperlink"/>
                <w:noProof/>
                <w:lang w:val="pt"/>
              </w:rPr>
              <w:t>Descrição do projeto e das tarefas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_Toc87621423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5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633398F7" w14:textId="7A73F8D0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24" w:history="1">
            <w:r w:rsidR="00707D78" w:rsidRPr="0054601B">
              <w:rPr>
                <w:rStyle w:val="Hyperlink"/>
                <w:noProof/>
              </w:rPr>
              <w:t>1.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Banco de dados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_Toc87621424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5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4D801A97" w14:textId="2ACE0A00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25" w:history="1">
            <w:r w:rsidR="00707D78" w:rsidRPr="0054601B">
              <w:rPr>
                <w:rStyle w:val="Hyperlink"/>
                <w:noProof/>
                <w:lang w:val="pt"/>
              </w:rPr>
              <w:t>2.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Autenticação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_Toc87621425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6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4688EB0C" w14:textId="12D25FCA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26" w:history="1">
            <w:r w:rsidR="00707D78" w:rsidRPr="0054601B">
              <w:rPr>
                <w:rStyle w:val="Hyperlink"/>
                <w:noProof/>
                <w:lang w:val="pt"/>
              </w:rPr>
              <w:t>3.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Usuário do aplicativo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_Toc87621426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6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0DADFD2F" w14:textId="5B941E2C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27" w:history="1">
            <w:r w:rsidR="00707D78" w:rsidRPr="0054601B">
              <w:rPr>
                <w:rStyle w:val="Hyperlink"/>
                <w:noProof/>
                <w:lang w:val="pt"/>
              </w:rPr>
              <w:t>4.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Convidado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_Toc87621427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8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66D6B509" w14:textId="1EB4A77D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28" w:history="1">
            <w:r w:rsidR="00707D78" w:rsidRPr="0054601B">
              <w:rPr>
                <w:rStyle w:val="Hyperlink"/>
                <w:noProof/>
                <w:lang w:val="pt"/>
              </w:rPr>
              <w:t>5.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Tela Principal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_Toc87621428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8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55EC069D" w14:textId="6289654C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29" w:history="1">
            <w:r w:rsidR="00707D78" w:rsidRPr="0054601B">
              <w:rPr>
                <w:rStyle w:val="Hyperlink"/>
                <w:noProof/>
                <w:lang w:val="pt"/>
              </w:rPr>
              <w:t>6.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Perfil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_Toc87621429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9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5AC6A7E6" w14:textId="5D13B17F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0" w:history="1">
            <w:r w:rsidR="00707D78" w:rsidRPr="0054601B">
              <w:rPr>
                <w:rStyle w:val="Hyperlink"/>
                <w:noProof/>
                <w:lang w:val="pt"/>
              </w:rPr>
              <w:t>7.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Menu Convidados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_Toc87621430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9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12240DDB" w14:textId="56E7FF9E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1" w:history="1">
            <w:r w:rsidR="00707D78" w:rsidRPr="0054601B">
              <w:rPr>
                <w:rStyle w:val="Hyperlink"/>
                <w:noProof/>
                <w:lang w:val="pt"/>
              </w:rPr>
              <w:t>8.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Menu Jogos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_Toc87621431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10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0C34423C" w14:textId="782EAEFB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2" w:history="1">
            <w:r w:rsidR="00707D78" w:rsidRPr="0054601B">
              <w:rPr>
                <w:rStyle w:val="Hyperlink"/>
                <w:noProof/>
                <w:lang w:val="pt"/>
              </w:rPr>
              <w:t>9.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Menu Ranking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_Toc87621432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11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4BDDA9B3" w14:textId="71DFDB98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3" w:history="1">
            <w:r w:rsidR="00707D78" w:rsidRPr="0054601B">
              <w:rPr>
                <w:rStyle w:val="Hyperlink"/>
                <w:noProof/>
                <w:lang w:val="pt"/>
              </w:rPr>
              <w:t>10.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Configurações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_Toc87621433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11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11C410D2" w14:textId="551C276D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4" w:history="1">
            <w:r w:rsidR="00707D78" w:rsidRPr="0054601B">
              <w:rPr>
                <w:rStyle w:val="Hyperlink"/>
                <w:noProof/>
                <w:lang w:val="pt"/>
              </w:rPr>
              <w:t>11.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Notificações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_Toc87621434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12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29C60522" w14:textId="64FDD6E5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5" w:history="1">
            <w:r w:rsidR="00707D78" w:rsidRPr="0054601B">
              <w:rPr>
                <w:rStyle w:val="Hyperlink"/>
                <w:noProof/>
                <w:lang w:val="pt"/>
              </w:rPr>
              <w:t>12.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Documentação MER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_Toc87621435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13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2CBFAFB6" w14:textId="41CF4519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6" w:history="1">
            <w:r w:rsidR="00707D78" w:rsidRPr="0054601B">
              <w:rPr>
                <w:rStyle w:val="Hyperlink"/>
                <w:noProof/>
                <w:lang w:val="pt"/>
              </w:rPr>
              <w:t>13.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Dicionário de dados.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_Toc87621436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14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50C4A219" w14:textId="78E44A61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7" w:history="1">
            <w:r w:rsidR="00707D78" w:rsidRPr="0054601B">
              <w:rPr>
                <w:rStyle w:val="Hyperlink"/>
                <w:noProof/>
                <w:lang w:val="pt"/>
              </w:rPr>
              <w:t>14.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Descrição de Caso de Uso.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_Toc87621437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15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228B6FC7" w14:textId="1E89F6D9" w:rsidR="00707D78" w:rsidRDefault="00595986">
          <w:pPr>
            <w:pStyle w:val="Sumrio2"/>
            <w:tabs>
              <w:tab w:val="left" w:pos="660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87621438" w:history="1">
            <w:r w:rsidR="00707D78" w:rsidRPr="0054601B">
              <w:rPr>
                <w:rStyle w:val="Hyperlink"/>
                <w:noProof/>
                <w:lang w:val="pt"/>
              </w:rPr>
              <w:t>15.</w:t>
            </w:r>
            <w:r w:rsidR="00707D78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7D78" w:rsidRPr="0054601B">
              <w:rPr>
                <w:rStyle w:val="Hyperlink"/>
                <w:noProof/>
                <w:lang w:val="pt"/>
              </w:rPr>
              <w:t>Entregas</w:t>
            </w:r>
            <w:r w:rsidR="00707D78">
              <w:rPr>
                <w:noProof/>
                <w:webHidden/>
              </w:rPr>
              <w:tab/>
            </w:r>
            <w:r w:rsidR="00707D78">
              <w:rPr>
                <w:noProof/>
                <w:webHidden/>
              </w:rPr>
              <w:fldChar w:fldCharType="begin"/>
            </w:r>
            <w:r w:rsidR="00707D78">
              <w:rPr>
                <w:noProof/>
                <w:webHidden/>
              </w:rPr>
              <w:instrText xml:space="preserve"> PAGEREF _Toc87621438 \h </w:instrText>
            </w:r>
            <w:r w:rsidR="00707D78">
              <w:rPr>
                <w:noProof/>
                <w:webHidden/>
              </w:rPr>
            </w:r>
            <w:r w:rsidR="00707D78">
              <w:rPr>
                <w:noProof/>
                <w:webHidden/>
              </w:rPr>
              <w:fldChar w:fldCharType="separate"/>
            </w:r>
            <w:r w:rsidR="00707D78">
              <w:rPr>
                <w:noProof/>
                <w:webHidden/>
              </w:rPr>
              <w:t>15</w:t>
            </w:r>
            <w:r w:rsidR="00707D78">
              <w:rPr>
                <w:noProof/>
                <w:webHidden/>
              </w:rPr>
              <w:fldChar w:fldCharType="end"/>
            </w:r>
          </w:hyperlink>
        </w:p>
        <w:p w14:paraId="2B222A96" w14:textId="5A4BDED6" w:rsidR="003601F5" w:rsidRDefault="003601F5" w:rsidP="003601F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FF880CB" w14:textId="77777777" w:rsidR="00FB100F" w:rsidRPr="00FB100F" w:rsidRDefault="00FB100F" w:rsidP="00FB100F"/>
    <w:p w14:paraId="6E08EC76" w14:textId="77777777" w:rsidR="00FB100F" w:rsidRDefault="00FB100F" w:rsidP="00FB100F">
      <w:pPr>
        <w:pStyle w:val="Ttulo1"/>
        <w:jc w:val="both"/>
      </w:pPr>
    </w:p>
    <w:p w14:paraId="3EE34FD7" w14:textId="19F498D5" w:rsidR="00FB100F" w:rsidRPr="00767901" w:rsidRDefault="00FB100F" w:rsidP="00FB100F">
      <w:pPr>
        <w:pStyle w:val="Ttulo1"/>
        <w:jc w:val="both"/>
        <w:rPr>
          <w:rFonts w:ascii="Frutiger LT Com 55 Roman" w:hAnsi="Frutiger LT Com 55 Roman"/>
          <w:caps/>
        </w:rPr>
      </w:pPr>
      <w:r>
        <w:rPr>
          <w:rFonts w:hint="eastAsia"/>
        </w:rPr>
        <w:br w:type="column"/>
      </w:r>
      <w:bookmarkStart w:id="6" w:name="_Toc87621420"/>
      <w:r w:rsidRPr="00767901">
        <w:rPr>
          <w:rFonts w:ascii="Frutiger LT Com 55 Roman" w:hAnsi="Frutiger LT Com 55 Roman"/>
        </w:rPr>
        <w:lastRenderedPageBreak/>
        <w:t>Conteúdo</w:t>
      </w:r>
      <w:bookmarkEnd w:id="3"/>
      <w:bookmarkEnd w:id="4"/>
      <w:bookmarkEnd w:id="5"/>
      <w:bookmarkEnd w:id="6"/>
    </w:p>
    <w:p w14:paraId="317AC9F7" w14:textId="77777777" w:rsidR="00FB100F" w:rsidRDefault="00FB100F" w:rsidP="00FB100F">
      <w:pPr>
        <w:spacing w:after="144"/>
        <w:ind w:right="8"/>
        <w:jc w:val="both"/>
        <w:rPr>
          <w:rFonts w:ascii="Calibri" w:hAnsi="Calibri"/>
        </w:rPr>
      </w:pPr>
      <w:bookmarkStart w:id="7" w:name="_Toc386117271"/>
      <w:bookmarkStart w:id="8" w:name="_Toc386117478"/>
      <w:r>
        <w:rPr>
          <w:lang w:val="pt-PT"/>
        </w:rPr>
        <w:t>Este módulo do projeto teste é composto pela seguinte documentação/arquivos:</w:t>
      </w:r>
    </w:p>
    <w:p w14:paraId="4EA2E0EC" w14:textId="77777777" w:rsidR="00FB100F" w:rsidRDefault="00FB100F" w:rsidP="00336569">
      <w:pPr>
        <w:numPr>
          <w:ilvl w:val="0"/>
          <w:numId w:val="7"/>
        </w:numPr>
        <w:spacing w:after="29" w:line="268" w:lineRule="auto"/>
        <w:ind w:right="8" w:hanging="283"/>
        <w:jc w:val="both"/>
      </w:pPr>
      <w:r>
        <w:rPr>
          <w:lang w:val="pt-PT"/>
        </w:rPr>
        <w:t xml:space="preserve">Modulo1.pdf </w:t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  <w:t>(Módulo 1 instruções)</w:t>
      </w:r>
      <w:r>
        <w:rPr>
          <w:lang w:val="pt-PT"/>
        </w:rPr>
        <w:tab/>
      </w:r>
      <w:r>
        <w:rPr>
          <w:lang w:val="pt-PT"/>
        </w:rPr>
        <w:tab/>
      </w:r>
    </w:p>
    <w:p w14:paraId="599B8F8E" w14:textId="77777777" w:rsidR="00FB100F" w:rsidRPr="00982909" w:rsidRDefault="00FB100F" w:rsidP="00336569">
      <w:pPr>
        <w:numPr>
          <w:ilvl w:val="0"/>
          <w:numId w:val="7"/>
        </w:numPr>
        <w:spacing w:after="29" w:line="268" w:lineRule="auto"/>
        <w:ind w:right="8" w:hanging="283"/>
        <w:jc w:val="both"/>
      </w:pPr>
      <w:r>
        <w:rPr>
          <w:lang w:val="pt-PT"/>
        </w:rPr>
        <w:t>Pasta imagens – Data File</w:t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  <w:t>(Logos e icones do aplicativo)</w:t>
      </w:r>
    </w:p>
    <w:p w14:paraId="3FDF21EA" w14:textId="34397C06" w:rsidR="00FB100F" w:rsidRPr="00655871" w:rsidRDefault="00FB100F" w:rsidP="00336569">
      <w:pPr>
        <w:numPr>
          <w:ilvl w:val="0"/>
          <w:numId w:val="7"/>
        </w:numPr>
        <w:spacing w:after="29" w:line="268" w:lineRule="auto"/>
        <w:ind w:right="8" w:hanging="283"/>
        <w:jc w:val="both"/>
      </w:pPr>
      <w:r>
        <w:rPr>
          <w:lang w:val="pt-PT"/>
        </w:rPr>
        <w:t>scr</w:t>
      </w:r>
      <w:r w:rsidR="00937B6B">
        <w:rPr>
          <w:lang w:val="pt-PT"/>
        </w:rPr>
        <w:t>ModuloDesptop</w:t>
      </w:r>
      <w:r w:rsidRPr="00655871">
        <w:rPr>
          <w:lang w:val="pt-PT"/>
        </w:rPr>
        <w:t>.sql</w:t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 w:rsidRPr="00015339">
        <w:rPr>
          <w:lang w:val="pt"/>
        </w:rPr>
        <w:t xml:space="preserve">(Script SQL para criar tabelas com dados para </w:t>
      </w:r>
      <w:proofErr w:type="spellStart"/>
      <w:r w:rsidRPr="00015339">
        <w:rPr>
          <w:lang w:val="pt"/>
        </w:rPr>
        <w:t>microsoft</w:t>
      </w:r>
      <w:proofErr w:type="spellEnd"/>
      <w:r w:rsidRPr="00015339">
        <w:rPr>
          <w:lang w:val="pt"/>
        </w:rPr>
        <w:t xml:space="preserve"> SQL)</w:t>
      </w:r>
    </w:p>
    <w:p w14:paraId="6E24D3FD" w14:textId="77777777" w:rsidR="00FB100F" w:rsidRPr="00982909" w:rsidRDefault="00FB100F" w:rsidP="00336569">
      <w:pPr>
        <w:numPr>
          <w:ilvl w:val="0"/>
          <w:numId w:val="7"/>
        </w:numPr>
        <w:spacing w:after="29" w:line="268" w:lineRule="auto"/>
        <w:ind w:right="8" w:hanging="283"/>
        <w:jc w:val="both"/>
      </w:pPr>
      <w:r>
        <w:rPr>
          <w:lang w:val="pt"/>
        </w:rPr>
        <w:t>Guia de Estilos</w:t>
      </w:r>
      <w:r>
        <w:rPr>
          <w:lang w:val="pt"/>
        </w:rPr>
        <w:tab/>
      </w:r>
      <w:r>
        <w:rPr>
          <w:lang w:val="pt"/>
        </w:rPr>
        <w:tab/>
      </w:r>
      <w:r>
        <w:rPr>
          <w:lang w:val="pt"/>
        </w:rPr>
        <w:tab/>
      </w:r>
      <w:r>
        <w:rPr>
          <w:lang w:val="pt"/>
        </w:rPr>
        <w:tab/>
        <w:t>(Norteador de padrões de estilos dos projetos)</w:t>
      </w:r>
    </w:p>
    <w:p w14:paraId="15E583C7" w14:textId="77777777" w:rsidR="00FB100F" w:rsidRPr="00767901" w:rsidRDefault="00FB100F" w:rsidP="00FB100F">
      <w:pPr>
        <w:pStyle w:val="Ttulo1"/>
        <w:jc w:val="both"/>
        <w:rPr>
          <w:rFonts w:ascii="Frutiger LT Com 55 Roman" w:hAnsi="Frutiger LT Com 55 Roman"/>
        </w:rPr>
      </w:pPr>
      <w:bookmarkStart w:id="9" w:name="_Toc51768760"/>
      <w:bookmarkStart w:id="10" w:name="_Toc52368002"/>
      <w:bookmarkStart w:id="11" w:name="_Toc54620194"/>
      <w:bookmarkStart w:id="12" w:name="_Toc87621421"/>
      <w:r w:rsidRPr="00767901">
        <w:rPr>
          <w:rFonts w:ascii="Frutiger LT Com 55 Roman" w:hAnsi="Frutiger LT Com 55 Roman"/>
        </w:rPr>
        <w:t>Introdução</w:t>
      </w:r>
      <w:bookmarkEnd w:id="9"/>
      <w:bookmarkEnd w:id="10"/>
      <w:bookmarkEnd w:id="11"/>
      <w:bookmarkEnd w:id="12"/>
      <w:r w:rsidRPr="00767901">
        <w:rPr>
          <w:rFonts w:ascii="Frutiger LT Com 55 Roman" w:hAnsi="Frutiger LT Com 55 Roman"/>
        </w:rPr>
        <w:t xml:space="preserve"> </w:t>
      </w:r>
    </w:p>
    <w:p w14:paraId="20FD2E4E" w14:textId="77777777" w:rsidR="00FB100F" w:rsidRPr="00767901" w:rsidRDefault="00FB100F" w:rsidP="00FB100F">
      <w:pPr>
        <w:jc w:val="both"/>
        <w:rPr>
          <w:lang w:eastAsia="pt-BR"/>
        </w:rPr>
      </w:pPr>
      <w:bookmarkStart w:id="13" w:name="_Hlk34400914"/>
      <w:r w:rsidRPr="00767901">
        <w:rPr>
          <w:lang w:eastAsia="pt-BR"/>
        </w:rPr>
        <w:t xml:space="preserve">A FIFA, é uma organização sem fins lucrativos internacional que dirige as associações </w:t>
      </w:r>
      <w:hyperlink r:id="rId12" w:tooltip="Futebol" w:history="1">
        <w:r w:rsidRPr="00767901">
          <w:rPr>
            <w:lang w:eastAsia="pt-BR"/>
          </w:rPr>
          <w:t>futebol</w:t>
        </w:r>
      </w:hyperlink>
      <w:r w:rsidRPr="00767901">
        <w:rPr>
          <w:lang w:eastAsia="pt-BR"/>
        </w:rPr>
        <w:t>, o esporte coletivo mais popular do mundo, além de ser o responsável e detentora dos direitos de muitos Campeonatos pelo Mundo.</w:t>
      </w:r>
    </w:p>
    <w:p w14:paraId="2BE624FA" w14:textId="77777777" w:rsidR="00FB100F" w:rsidRPr="00767901" w:rsidRDefault="00FB100F" w:rsidP="00FB100F">
      <w:pPr>
        <w:jc w:val="both"/>
        <w:rPr>
          <w:lang w:eastAsia="pt-BR"/>
        </w:rPr>
      </w:pPr>
      <w:r w:rsidRPr="00767901">
        <w:rPr>
          <w:lang w:eastAsia="pt-BR"/>
        </w:rPr>
        <w:t xml:space="preserve">Como a FIFA® realizará os jogos oficiais do Campeonato mundial no Brasil neste ano, ela solicitou a WS </w:t>
      </w:r>
      <w:proofErr w:type="spellStart"/>
      <w:r w:rsidRPr="00767901">
        <w:rPr>
          <w:lang w:eastAsia="pt-BR"/>
        </w:rPr>
        <w:t>Towers</w:t>
      </w:r>
      <w:proofErr w:type="spellEnd"/>
      <w:r w:rsidRPr="00767901">
        <w:rPr>
          <w:lang w:eastAsia="pt-BR"/>
        </w:rPr>
        <w:t xml:space="preserve"> uma aplicação para os que desejam saber mais sobre os jogos de futebol dos campeonatos atuais.</w:t>
      </w:r>
    </w:p>
    <w:p w14:paraId="37255EF7" w14:textId="77777777" w:rsidR="00FB100F" w:rsidRPr="00767901" w:rsidRDefault="00FB100F" w:rsidP="00FB100F">
      <w:pPr>
        <w:jc w:val="both"/>
        <w:rPr>
          <w:lang w:eastAsia="pt-BR"/>
        </w:rPr>
      </w:pPr>
      <w:r w:rsidRPr="00767901">
        <w:rPr>
          <w:lang w:eastAsia="pt-BR"/>
        </w:rPr>
        <w:t>O projeto consiste em um aplicativo desktop que mostrará de forma clara os jogos das seleções e suas informações como placar, pontuação entre outros dados dos confrontos.</w:t>
      </w:r>
    </w:p>
    <w:p w14:paraId="2FB902E5" w14:textId="52EF67AA" w:rsidR="00FB100F" w:rsidRPr="00767901" w:rsidRDefault="00F01789" w:rsidP="00FB100F">
      <w:pPr>
        <w:jc w:val="both"/>
        <w:rPr>
          <w:lang w:eastAsia="pt-BR"/>
        </w:rPr>
      </w:pPr>
      <w:r w:rsidRPr="00767901">
        <w:rPr>
          <w:lang w:eastAsia="pt-BR"/>
        </w:rPr>
        <w:t>A utilização e o acesso ao aplicativo somente são</w:t>
      </w:r>
      <w:r w:rsidR="00FB100F" w:rsidRPr="00767901">
        <w:rPr>
          <w:lang w:eastAsia="pt-BR"/>
        </w:rPr>
        <w:t xml:space="preserve"> possíveis através da indicação de um usuário já cadastrado. A indicação dos colegas será feita através do cadastro do </w:t>
      </w:r>
      <w:proofErr w:type="spellStart"/>
      <w:r w:rsidR="00FB100F" w:rsidRPr="00767901">
        <w:rPr>
          <w:lang w:eastAsia="pt-BR"/>
        </w:rPr>
        <w:t>email</w:t>
      </w:r>
      <w:proofErr w:type="spellEnd"/>
      <w:r w:rsidR="00FB100F" w:rsidRPr="00767901">
        <w:rPr>
          <w:lang w:eastAsia="pt-BR"/>
        </w:rPr>
        <w:t xml:space="preserve">. </w:t>
      </w:r>
    </w:p>
    <w:p w14:paraId="092F6B7F" w14:textId="57AB2292" w:rsidR="00FB100F" w:rsidRPr="00767901" w:rsidRDefault="00FB100F" w:rsidP="00FB100F">
      <w:pPr>
        <w:pStyle w:val="Ttulo1"/>
        <w:spacing w:after="74"/>
        <w:ind w:left="-5"/>
        <w:rPr>
          <w:rFonts w:ascii="Frutiger LT Com 55 Roman" w:hAnsi="Frutiger LT Com 55 Roman"/>
        </w:rPr>
      </w:pPr>
      <w:bookmarkStart w:id="14" w:name="_Toc51768761"/>
      <w:bookmarkStart w:id="15" w:name="_Toc52368003"/>
      <w:bookmarkStart w:id="16" w:name="_Toc54620195"/>
      <w:bookmarkEnd w:id="13"/>
      <w:r w:rsidRPr="00767901">
        <w:rPr>
          <w:rFonts w:ascii="Frutiger LT Com 55 Roman" w:hAnsi="Frutiger LT Com 55 Roman"/>
          <w:lang w:val="pt"/>
        </w:rPr>
        <w:br w:type="column"/>
      </w:r>
      <w:bookmarkStart w:id="17" w:name="_Toc87621422"/>
      <w:r w:rsidRPr="00767901">
        <w:rPr>
          <w:rFonts w:ascii="Frutiger LT Com 55 Roman" w:hAnsi="Frutiger LT Com 55 Roman"/>
          <w:lang w:val="pt"/>
        </w:rPr>
        <w:lastRenderedPageBreak/>
        <w:t>Instruções ao Competidor</w:t>
      </w:r>
      <w:bookmarkEnd w:id="14"/>
      <w:bookmarkEnd w:id="15"/>
      <w:bookmarkEnd w:id="16"/>
      <w:bookmarkEnd w:id="17"/>
    </w:p>
    <w:p w14:paraId="7B3B8BA0" w14:textId="77777777" w:rsidR="00FB100F" w:rsidRPr="00767901" w:rsidRDefault="00FB100F" w:rsidP="00FB100F">
      <w:pPr>
        <w:spacing w:after="154"/>
        <w:ind w:right="8"/>
        <w:jc w:val="both"/>
      </w:pPr>
      <w:r w:rsidRPr="00767901">
        <w:rPr>
          <w:lang w:val="pt-PT"/>
        </w:rPr>
        <w:t>Ao desenvolver o projeto de teste, certifique-se de que as entregas estejam em conformidade com as diretrizes básicas traçadas por diferentes departamentos  da WS Tower:</w:t>
      </w:r>
    </w:p>
    <w:p w14:paraId="36686493" w14:textId="77777777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-PT"/>
        </w:rPr>
        <w:t>Durante o desenvolvimento, deve haver consistência no uso da guia de estilo fornecida.</w:t>
      </w:r>
    </w:p>
    <w:p w14:paraId="06EFFFDC" w14:textId="0E351735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-PT"/>
        </w:rPr>
        <w:t>Ofereça uma barra de rolagem se o número de registros em uma lista ou uma tabela não caibam no espaço disponível. Ocultar barras de rolagem se todo o conteúdo puder ser exibido confortavelmente.</w:t>
      </w:r>
    </w:p>
    <w:p w14:paraId="403745DB" w14:textId="77777777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-PT"/>
        </w:rPr>
        <w:t>O padrão de formato de data deve ser DD/MM/YYYY, que será usado nesta tarefa, quando aplicável.</w:t>
      </w:r>
    </w:p>
    <w:p w14:paraId="237FBF79" w14:textId="77777777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-PT"/>
        </w:rPr>
        <w:t>Quando um formulário ou um popup está em foco, as operações em outros formulários não podem ser acessadas.</w:t>
      </w:r>
    </w:p>
    <w:p w14:paraId="76E1416C" w14:textId="77777777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-PT"/>
        </w:rPr>
        <w:t>A gestão do tempo é fundamental para o sucesso de qualquer projeto e, portanto, espera-se que todos os resultados sejam concluídos e estejam operacionais após a entrega.</w:t>
      </w:r>
    </w:p>
    <w:p w14:paraId="3A97BC7A" w14:textId="77777777" w:rsidR="00FB100F" w:rsidRPr="00767901" w:rsidRDefault="00FB100F" w:rsidP="00336569">
      <w:pPr>
        <w:numPr>
          <w:ilvl w:val="0"/>
          <w:numId w:val="8"/>
        </w:numPr>
        <w:spacing w:after="29" w:line="269" w:lineRule="auto"/>
        <w:ind w:right="8" w:hanging="360"/>
      </w:pPr>
      <w:r w:rsidRPr="00767901">
        <w:rPr>
          <w:lang w:val="pt"/>
        </w:rPr>
        <w:t xml:space="preserve">Os </w:t>
      </w:r>
      <w:proofErr w:type="spellStart"/>
      <w:r w:rsidRPr="00767901">
        <w:rPr>
          <w:lang w:val="pt"/>
        </w:rPr>
        <w:t>wireframes</w:t>
      </w:r>
      <w:proofErr w:type="spellEnd"/>
      <w:r w:rsidRPr="00767901">
        <w:rPr>
          <w:lang w:val="pt"/>
        </w:rPr>
        <w:t xml:space="preserve"> fornecidos como parte deste documento são apenas sugestões e a solução produzida não precisa espelhar o que foi retratado.</w:t>
      </w:r>
    </w:p>
    <w:p w14:paraId="6A26720E" w14:textId="4004FCDD" w:rsidR="00FB100F" w:rsidRPr="00767901" w:rsidRDefault="00FB100F" w:rsidP="00336569">
      <w:pPr>
        <w:numPr>
          <w:ilvl w:val="0"/>
          <w:numId w:val="8"/>
        </w:numPr>
        <w:spacing w:after="29" w:line="269" w:lineRule="auto"/>
        <w:ind w:right="8" w:hanging="360"/>
      </w:pPr>
      <w:r w:rsidRPr="00767901">
        <w:rPr>
          <w:lang w:val="pt"/>
        </w:rPr>
        <w:t xml:space="preserve">Os ícones para criação das interfaces estão </w:t>
      </w:r>
      <w:r w:rsidR="006B223E" w:rsidRPr="00767901">
        <w:rPr>
          <w:lang w:val="pt"/>
        </w:rPr>
        <w:t>disponíveis</w:t>
      </w:r>
      <w:r w:rsidRPr="00767901">
        <w:rPr>
          <w:lang w:val="pt"/>
        </w:rPr>
        <w:t xml:space="preserve"> na pasta </w:t>
      </w:r>
      <w:proofErr w:type="spellStart"/>
      <w:r w:rsidRPr="00767901">
        <w:rPr>
          <w:lang w:val="pt"/>
        </w:rPr>
        <w:t>DataFiles</w:t>
      </w:r>
      <w:proofErr w:type="spellEnd"/>
    </w:p>
    <w:p w14:paraId="5FF265D7" w14:textId="77777777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"/>
        </w:rPr>
        <w:t xml:space="preserve">Todos os </w:t>
      </w:r>
      <w:proofErr w:type="spellStart"/>
      <w:r w:rsidRPr="00767901">
        <w:rPr>
          <w:lang w:val="pt"/>
        </w:rPr>
        <w:t>forms</w:t>
      </w:r>
      <w:proofErr w:type="spellEnd"/>
      <w:r w:rsidRPr="00767901">
        <w:rPr>
          <w:lang w:val="pt"/>
        </w:rPr>
        <w:t xml:space="preserve"> devem ser apresentados centralizados na tela e não poderão ser redimensionados.</w:t>
      </w:r>
    </w:p>
    <w:p w14:paraId="4D37259F" w14:textId="77777777" w:rsidR="00FB100F" w:rsidRPr="00767901" w:rsidRDefault="00FB100F" w:rsidP="00336569">
      <w:pPr>
        <w:numPr>
          <w:ilvl w:val="0"/>
          <w:numId w:val="8"/>
        </w:numPr>
        <w:spacing w:after="29" w:line="268" w:lineRule="auto"/>
        <w:ind w:right="8" w:hanging="360"/>
        <w:jc w:val="both"/>
        <w:rPr>
          <w:lang w:val="pt"/>
        </w:rPr>
      </w:pPr>
      <w:r w:rsidRPr="00767901">
        <w:t>Você terá 3 horas para terminar suas entregas.</w:t>
      </w:r>
    </w:p>
    <w:p w14:paraId="60B17619" w14:textId="25C80ABF" w:rsidR="00F01789" w:rsidRPr="00767901" w:rsidRDefault="00F01789" w:rsidP="00336569">
      <w:pPr>
        <w:numPr>
          <w:ilvl w:val="0"/>
          <w:numId w:val="8"/>
        </w:numPr>
        <w:spacing w:after="29" w:line="268" w:lineRule="auto"/>
        <w:ind w:right="8" w:hanging="360"/>
        <w:jc w:val="both"/>
      </w:pPr>
      <w:r w:rsidRPr="00767901">
        <w:rPr>
          <w:lang w:val="pt-PT"/>
        </w:rPr>
        <w:t>Todos os módulos de software necessários devem ter validação e mensagens de erro aplicáveis e úteis, como esperado pelo setor, conforme abaixo.</w:t>
      </w:r>
    </w:p>
    <w:p w14:paraId="4A527C5C" w14:textId="77777777" w:rsidR="00FB100F" w:rsidRPr="00767901" w:rsidRDefault="00FB100F" w:rsidP="00FB100F">
      <w:pPr>
        <w:widowControl w:val="0"/>
        <w:autoSpaceDE w:val="0"/>
        <w:autoSpaceDN w:val="0"/>
        <w:adjustRightInd w:val="0"/>
        <w:spacing w:after="200" w:line="240" w:lineRule="auto"/>
        <w:ind w:left="705"/>
        <w:rPr>
          <w:rFonts w:cs="Calibri"/>
          <w:lang w:val="pt"/>
        </w:rPr>
      </w:pPr>
      <w:r w:rsidRPr="00767901">
        <w:rPr>
          <w:rFonts w:cs="Calibri"/>
          <w:lang w:val="pt"/>
        </w:rPr>
        <w:t>A aplicação tem três tipos de mensagens que são as seguintes:</w:t>
      </w:r>
    </w:p>
    <w:p w14:paraId="5979A418" w14:textId="77777777" w:rsidR="00FB100F" w:rsidRPr="00767901" w:rsidRDefault="00FB100F" w:rsidP="0033656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40" w:lineRule="auto"/>
        <w:ind w:left="1425" w:hanging="360"/>
        <w:rPr>
          <w:rFonts w:cs="Calibri"/>
          <w:lang w:val="pt"/>
        </w:rPr>
      </w:pPr>
      <w:r w:rsidRPr="00767901">
        <w:rPr>
          <w:rFonts w:cs="Calibri"/>
          <w:lang w:val="pt"/>
        </w:rPr>
        <w:t>Informação / Confirmação / Alerta</w:t>
      </w:r>
    </w:p>
    <w:p w14:paraId="2A992248" w14:textId="77777777" w:rsidR="00FB100F" w:rsidRPr="00767901" w:rsidRDefault="00FB100F" w:rsidP="00FB100F">
      <w:pPr>
        <w:widowControl w:val="0"/>
        <w:autoSpaceDE w:val="0"/>
        <w:autoSpaceDN w:val="0"/>
        <w:adjustRightInd w:val="0"/>
        <w:spacing w:after="200" w:line="240" w:lineRule="auto"/>
        <w:ind w:left="705"/>
        <w:rPr>
          <w:rFonts w:cs="Calibri"/>
          <w:lang w:val="pt"/>
        </w:rPr>
      </w:pPr>
      <w:r w:rsidRPr="00767901">
        <w:rPr>
          <w:rFonts w:cs="Calibri"/>
          <w:lang w:val="pt"/>
        </w:rPr>
        <w:t>As devidas mensagens devem ter os títulos e ícones como mostram as mensagens abaixo:</w:t>
      </w:r>
    </w:p>
    <w:p w14:paraId="4FC4FDC5" w14:textId="77777777" w:rsidR="00FB100F" w:rsidRPr="00767901" w:rsidRDefault="00FB100F" w:rsidP="00FB100F">
      <w:pPr>
        <w:widowControl w:val="0"/>
        <w:autoSpaceDE w:val="0"/>
        <w:autoSpaceDN w:val="0"/>
        <w:adjustRightInd w:val="0"/>
        <w:spacing w:after="200" w:line="240" w:lineRule="auto"/>
        <w:ind w:left="705"/>
        <w:rPr>
          <w:rFonts w:cs="Calibri"/>
          <w:b/>
          <w:bCs/>
          <w:lang w:val="pt"/>
        </w:rPr>
      </w:pPr>
      <w:r w:rsidRPr="00767901">
        <w:rPr>
          <w:rFonts w:cs="Calibri"/>
          <w:noProof/>
          <w:lang w:val="pt"/>
        </w:rPr>
        <w:drawing>
          <wp:anchor distT="0" distB="0" distL="114300" distR="114300" simplePos="0" relativeHeight="251669504" behindDoc="0" locked="0" layoutInCell="1" allowOverlap="1" wp14:anchorId="1C07E0A0" wp14:editId="75410EDF">
            <wp:simplePos x="0" y="0"/>
            <wp:positionH relativeFrom="column">
              <wp:posOffset>385445</wp:posOffset>
            </wp:positionH>
            <wp:positionV relativeFrom="paragraph">
              <wp:posOffset>201930</wp:posOffset>
            </wp:positionV>
            <wp:extent cx="1831975" cy="958215"/>
            <wp:effectExtent l="0" t="0" r="0" b="0"/>
            <wp:wrapSquare wrapText="bothSides"/>
            <wp:docPr id="12" name="Imagem 1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rFonts w:cs="Calibri"/>
          <w:b/>
          <w:bCs/>
          <w:noProof/>
          <w:lang w:val="pt"/>
        </w:rPr>
        <w:drawing>
          <wp:anchor distT="0" distB="0" distL="114300" distR="114300" simplePos="0" relativeHeight="251668480" behindDoc="0" locked="0" layoutInCell="1" allowOverlap="1" wp14:anchorId="5BE47C6B" wp14:editId="6785F501">
            <wp:simplePos x="0" y="0"/>
            <wp:positionH relativeFrom="column">
              <wp:posOffset>4429125</wp:posOffset>
            </wp:positionH>
            <wp:positionV relativeFrom="paragraph">
              <wp:posOffset>243840</wp:posOffset>
            </wp:positionV>
            <wp:extent cx="1612900" cy="915035"/>
            <wp:effectExtent l="0" t="0" r="0" b="0"/>
            <wp:wrapSquare wrapText="bothSides"/>
            <wp:docPr id="10" name="Imagem 10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rFonts w:cs="Calibri"/>
          <w:noProof/>
          <w:lang w:val="pt"/>
        </w:rPr>
        <w:drawing>
          <wp:anchor distT="0" distB="0" distL="114300" distR="114300" simplePos="0" relativeHeight="251667456" behindDoc="0" locked="0" layoutInCell="1" allowOverlap="1" wp14:anchorId="191502EE" wp14:editId="561E1696">
            <wp:simplePos x="0" y="0"/>
            <wp:positionH relativeFrom="column">
              <wp:posOffset>2393061</wp:posOffset>
            </wp:positionH>
            <wp:positionV relativeFrom="paragraph">
              <wp:posOffset>228727</wp:posOffset>
            </wp:positionV>
            <wp:extent cx="1819910" cy="929005"/>
            <wp:effectExtent l="0" t="0" r="0" b="0"/>
            <wp:wrapSquare wrapText="bothSides"/>
            <wp:docPr id="11" name="Imagem 1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rFonts w:cs="Calibri"/>
          <w:b/>
          <w:bCs/>
          <w:lang w:val="pt"/>
        </w:rPr>
        <w:t>Informação</w:t>
      </w:r>
      <w:r w:rsidRPr="00767901">
        <w:rPr>
          <w:rFonts w:cs="Calibri"/>
          <w:b/>
          <w:bCs/>
          <w:lang w:val="pt"/>
        </w:rPr>
        <w:tab/>
      </w:r>
      <w:r w:rsidRPr="00767901">
        <w:rPr>
          <w:rFonts w:cs="Calibri"/>
          <w:b/>
          <w:bCs/>
          <w:lang w:val="pt"/>
        </w:rPr>
        <w:tab/>
      </w:r>
      <w:r w:rsidRPr="00767901">
        <w:rPr>
          <w:rFonts w:cs="Calibri"/>
          <w:b/>
          <w:bCs/>
          <w:lang w:val="pt"/>
        </w:rPr>
        <w:tab/>
      </w:r>
      <w:r w:rsidRPr="00767901">
        <w:rPr>
          <w:rFonts w:cs="Calibri"/>
          <w:b/>
          <w:bCs/>
          <w:lang w:val="pt"/>
        </w:rPr>
        <w:tab/>
        <w:t>Confirmação</w:t>
      </w:r>
      <w:r w:rsidRPr="00767901">
        <w:rPr>
          <w:rFonts w:cs="Calibri"/>
          <w:b/>
          <w:bCs/>
          <w:lang w:val="pt"/>
        </w:rPr>
        <w:tab/>
      </w:r>
      <w:r w:rsidRPr="00767901">
        <w:rPr>
          <w:rFonts w:cs="Calibri"/>
          <w:b/>
          <w:bCs/>
          <w:lang w:val="pt"/>
        </w:rPr>
        <w:tab/>
      </w:r>
      <w:r w:rsidRPr="00767901">
        <w:rPr>
          <w:rFonts w:cs="Calibri"/>
          <w:b/>
          <w:bCs/>
          <w:lang w:val="pt"/>
        </w:rPr>
        <w:tab/>
      </w:r>
      <w:r w:rsidRPr="00767901">
        <w:rPr>
          <w:rFonts w:cs="Calibri"/>
          <w:b/>
          <w:bCs/>
          <w:lang w:val="pt"/>
        </w:rPr>
        <w:tab/>
        <w:t>Alerta</w:t>
      </w:r>
    </w:p>
    <w:p w14:paraId="534851B2" w14:textId="77777777" w:rsidR="00FB100F" w:rsidRPr="00767901" w:rsidRDefault="00FB100F" w:rsidP="00FB100F">
      <w:pPr>
        <w:widowControl w:val="0"/>
        <w:autoSpaceDE w:val="0"/>
        <w:autoSpaceDN w:val="0"/>
        <w:adjustRightInd w:val="0"/>
        <w:spacing w:after="200" w:line="240" w:lineRule="auto"/>
        <w:ind w:left="705"/>
        <w:rPr>
          <w:rFonts w:cs="Calibri"/>
          <w:lang w:val="pt"/>
        </w:rPr>
      </w:pPr>
    </w:p>
    <w:p w14:paraId="1872FF6B" w14:textId="77777777" w:rsidR="00FB100F" w:rsidRPr="00767901" w:rsidRDefault="00FB100F" w:rsidP="00FB100F">
      <w:pPr>
        <w:spacing w:after="29" w:line="268" w:lineRule="auto"/>
        <w:ind w:left="705" w:right="8"/>
        <w:jc w:val="both"/>
      </w:pPr>
    </w:p>
    <w:p w14:paraId="0EBD78FA" w14:textId="77777777" w:rsidR="00FB100F" w:rsidRPr="00767901" w:rsidRDefault="00FB100F" w:rsidP="00FB100F">
      <w:pPr>
        <w:spacing w:after="29" w:line="268" w:lineRule="auto"/>
        <w:ind w:left="705" w:right="8"/>
        <w:jc w:val="both"/>
        <w:rPr>
          <w:lang w:val="pt-PT"/>
        </w:rPr>
      </w:pPr>
    </w:p>
    <w:p w14:paraId="15D6BEC7" w14:textId="77777777" w:rsidR="00FB100F" w:rsidRPr="00767901" w:rsidRDefault="00FB100F" w:rsidP="00FB100F">
      <w:pPr>
        <w:spacing w:after="29" w:line="268" w:lineRule="auto"/>
        <w:ind w:left="705" w:right="8"/>
        <w:jc w:val="both"/>
        <w:rPr>
          <w:lang w:val="pt-PT"/>
        </w:rPr>
      </w:pPr>
    </w:p>
    <w:p w14:paraId="6A61955B" w14:textId="77777777" w:rsidR="00FB100F" w:rsidRPr="00767901" w:rsidRDefault="00FB100F" w:rsidP="00FB100F">
      <w:pPr>
        <w:spacing w:after="29" w:line="268" w:lineRule="auto"/>
        <w:ind w:right="8"/>
        <w:jc w:val="both"/>
        <w:rPr>
          <w:lang w:val="pt-PT"/>
        </w:rPr>
      </w:pPr>
    </w:p>
    <w:p w14:paraId="3CABC5AF" w14:textId="5B5A24C3" w:rsidR="00FB100F" w:rsidRPr="00767901" w:rsidRDefault="00FB100F" w:rsidP="00FB100F">
      <w:pPr>
        <w:pStyle w:val="Ttulo1"/>
        <w:jc w:val="both"/>
        <w:rPr>
          <w:rFonts w:ascii="Frutiger LT Com 55 Roman" w:hAnsi="Frutiger LT Com 55 Roman"/>
        </w:rPr>
      </w:pPr>
      <w:bookmarkStart w:id="18" w:name="_Toc51768762"/>
      <w:bookmarkStart w:id="19" w:name="_Toc52368004"/>
      <w:bookmarkStart w:id="20" w:name="_Toc54620196"/>
      <w:r w:rsidRPr="00767901">
        <w:rPr>
          <w:rFonts w:ascii="Frutiger LT Com 55 Roman" w:hAnsi="Frutiger LT Com 55 Roman"/>
          <w:lang w:val="pt"/>
        </w:rPr>
        <w:br w:type="column"/>
      </w:r>
      <w:bookmarkStart w:id="21" w:name="_Toc87621423"/>
      <w:r w:rsidRPr="00767901">
        <w:rPr>
          <w:rFonts w:ascii="Frutiger LT Com 55 Roman" w:hAnsi="Frutiger LT Com 55 Roman"/>
          <w:lang w:val="pt"/>
        </w:rPr>
        <w:lastRenderedPageBreak/>
        <w:t>Descrição do projeto e das tarefas</w:t>
      </w:r>
      <w:bookmarkEnd w:id="18"/>
      <w:bookmarkEnd w:id="19"/>
      <w:bookmarkEnd w:id="20"/>
      <w:bookmarkEnd w:id="21"/>
    </w:p>
    <w:p w14:paraId="24CBAD8E" w14:textId="77777777" w:rsidR="00FB100F" w:rsidRPr="00767901" w:rsidRDefault="00FB100F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</w:rPr>
      </w:pPr>
      <w:bookmarkStart w:id="22" w:name="_Toc51768763"/>
      <w:bookmarkStart w:id="23" w:name="_Toc52368005"/>
      <w:bookmarkStart w:id="24" w:name="_Toc54620197"/>
      <w:bookmarkStart w:id="25" w:name="_Toc87621424"/>
      <w:r w:rsidRPr="00767901">
        <w:rPr>
          <w:rFonts w:ascii="Frutiger LT Com 55 Roman" w:hAnsi="Frutiger LT Com 55 Roman"/>
          <w:lang w:val="pt"/>
        </w:rPr>
        <w:t>Banco de dados</w:t>
      </w:r>
      <w:bookmarkEnd w:id="22"/>
      <w:bookmarkEnd w:id="23"/>
      <w:bookmarkEnd w:id="24"/>
      <w:bookmarkEnd w:id="25"/>
    </w:p>
    <w:p w14:paraId="34CDF867" w14:textId="77777777" w:rsidR="00FB100F" w:rsidRPr="00767901" w:rsidRDefault="00FB100F" w:rsidP="00FB100F">
      <w:pPr>
        <w:pStyle w:val="PargrafodaLista"/>
        <w:spacing w:after="216" w:line="260" w:lineRule="auto"/>
        <w:ind w:left="360"/>
        <w:rPr>
          <w:lang w:val="pt"/>
        </w:rPr>
      </w:pPr>
    </w:p>
    <w:p w14:paraId="5CBF5CC3" w14:textId="550257B0" w:rsidR="00FB100F" w:rsidRPr="00767901" w:rsidRDefault="00FB100F" w:rsidP="00FB100F">
      <w:pPr>
        <w:pStyle w:val="PargrafodaLista"/>
        <w:spacing w:after="216" w:line="260" w:lineRule="auto"/>
        <w:ind w:left="360"/>
      </w:pPr>
      <w:r w:rsidRPr="00767901">
        <w:rPr>
          <w:lang w:val="pt"/>
        </w:rPr>
        <w:t>Use um banco de dados com o nome de "</w:t>
      </w:r>
      <w:proofErr w:type="spellStart"/>
      <w:r w:rsidR="00F01789" w:rsidRPr="00767901">
        <w:rPr>
          <w:lang w:val="pt"/>
        </w:rPr>
        <w:t>ModuloDesktop</w:t>
      </w:r>
      <w:proofErr w:type="spellEnd"/>
      <w:r w:rsidRPr="00767901">
        <w:rPr>
          <w:lang w:val="pt"/>
        </w:rPr>
        <w:t>" em sua plataforma RDBMS preferida (Microsoft SQL Server). Este será o principal e único banco de dados que você usará neste módulo.</w:t>
      </w:r>
    </w:p>
    <w:p w14:paraId="34567A69" w14:textId="5F7FD906" w:rsidR="00FB100F" w:rsidRPr="00767901" w:rsidRDefault="003D638A" w:rsidP="00FB100F">
      <w:pPr>
        <w:spacing w:after="113"/>
        <w:ind w:left="360" w:right="8"/>
        <w:rPr>
          <w:lang w:val="pt"/>
        </w:rPr>
      </w:pPr>
      <w:r w:rsidRPr="00767901">
        <w:rPr>
          <w:noProof/>
        </w:rPr>
        <w:drawing>
          <wp:anchor distT="0" distB="0" distL="114300" distR="114300" simplePos="0" relativeHeight="251671552" behindDoc="0" locked="0" layoutInCell="1" allowOverlap="1" wp14:anchorId="07F54C38" wp14:editId="0E1D5A80">
            <wp:simplePos x="0" y="0"/>
            <wp:positionH relativeFrom="column">
              <wp:posOffset>-454660</wp:posOffset>
            </wp:positionH>
            <wp:positionV relativeFrom="paragraph">
              <wp:posOffset>575945</wp:posOffset>
            </wp:positionV>
            <wp:extent cx="7289165" cy="3474720"/>
            <wp:effectExtent l="0" t="0" r="6985" b="0"/>
            <wp:wrapSquare wrapText="bothSides"/>
            <wp:docPr id="1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texto preto sobre fundo bran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916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00F" w:rsidRPr="00767901">
        <w:rPr>
          <w:lang w:val="pt"/>
        </w:rPr>
        <w:t>Foi disponibilizado para você um script SQL que contém a estrutura do banco de dados e dados necessários para completar as tarefas. Os dados precisam ser importados para o banco de dados e são fornecidos junto com o script de criação das tabelas e relacionamentos.</w:t>
      </w:r>
    </w:p>
    <w:p w14:paraId="74A2D240" w14:textId="77825EE8" w:rsidR="00FB100F" w:rsidRPr="00767901" w:rsidRDefault="00FB100F" w:rsidP="00FB100F">
      <w:pPr>
        <w:spacing w:after="69"/>
        <w:ind w:left="360" w:right="8"/>
        <w:rPr>
          <w:lang w:val="pt"/>
        </w:rPr>
      </w:pPr>
    </w:p>
    <w:p w14:paraId="2568E5BA" w14:textId="42D2A7F6" w:rsidR="00FB100F" w:rsidRPr="00767901" w:rsidRDefault="00FB100F" w:rsidP="00FB100F">
      <w:pPr>
        <w:spacing w:after="69"/>
        <w:ind w:left="360" w:right="8"/>
        <w:rPr>
          <w:lang w:val="pt"/>
        </w:rPr>
      </w:pPr>
      <w:r w:rsidRPr="00767901">
        <w:rPr>
          <w:lang w:val="pt"/>
        </w:rPr>
        <w:t xml:space="preserve">Conforme instruído pelos analistas, a estrutura do banco de dados fornecida nesse módulo não pode ser alterada. Isso se aplica à remoção de tabelas, </w:t>
      </w:r>
      <w:r w:rsidR="006B223E" w:rsidRPr="00767901">
        <w:rPr>
          <w:lang w:val="pt"/>
        </w:rPr>
        <w:t>adição</w:t>
      </w:r>
      <w:r w:rsidRPr="00767901">
        <w:rPr>
          <w:lang w:val="pt"/>
        </w:rPr>
        <w:t xml:space="preserve"> ou exclusão de quaisquer campos nas tabelas ou de alteração em seus tipos de dados.</w:t>
      </w:r>
    </w:p>
    <w:p w14:paraId="4441C971" w14:textId="77777777" w:rsidR="00FB100F" w:rsidRPr="00767901" w:rsidRDefault="00FB100F" w:rsidP="00FB100F">
      <w:pPr>
        <w:ind w:left="360" w:right="8"/>
      </w:pPr>
      <w:r w:rsidRPr="00767901">
        <w:rPr>
          <w:lang w:val="pt"/>
        </w:rPr>
        <w:t>Para ajudar a perceber ainda mais o pensamento por trás da estrutura do banco de dados, os projetistas do banco de dados forneceram o diagrama entidade-relacionamento acima. Esse diagrama explica o modelo conceitual e representacional dos dados utilizados no banco de dados.</w:t>
      </w:r>
    </w:p>
    <w:p w14:paraId="2AD9C8B9" w14:textId="72C38876" w:rsidR="00FB100F" w:rsidRPr="00767901" w:rsidRDefault="002B0985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26" w:name="_Toc51768764"/>
      <w:bookmarkStart w:id="27" w:name="_Toc52368006"/>
      <w:bookmarkStart w:id="28" w:name="_Toc54620198"/>
      <w:r w:rsidRPr="00767901">
        <w:rPr>
          <w:rFonts w:ascii="Frutiger LT Com 55 Roman" w:hAnsi="Frutiger LT Com 55 Roman"/>
          <w:lang w:val="pt"/>
        </w:rPr>
        <w:br w:type="column"/>
      </w:r>
      <w:bookmarkStart w:id="29" w:name="_Toc87621425"/>
      <w:r w:rsidR="00FB100F" w:rsidRPr="00767901">
        <w:rPr>
          <w:rFonts w:ascii="Frutiger LT Com 55 Roman" w:hAnsi="Frutiger LT Com 55 Roman"/>
          <w:lang w:val="pt"/>
        </w:rPr>
        <w:lastRenderedPageBreak/>
        <w:t>Autenticação</w:t>
      </w:r>
      <w:bookmarkEnd w:id="26"/>
      <w:bookmarkEnd w:id="27"/>
      <w:bookmarkEnd w:id="28"/>
      <w:bookmarkEnd w:id="29"/>
    </w:p>
    <w:p w14:paraId="7FF61E6B" w14:textId="77777777" w:rsidR="00FB100F" w:rsidRPr="00767901" w:rsidRDefault="00FB100F" w:rsidP="000F1AEC">
      <w:pPr>
        <w:ind w:firstLine="720"/>
        <w:rPr>
          <w:lang w:val="pt"/>
        </w:rPr>
      </w:pPr>
      <w:r w:rsidRPr="00767901">
        <w:rPr>
          <w:strike/>
          <w:noProof/>
        </w:rPr>
        <w:drawing>
          <wp:anchor distT="0" distB="0" distL="114300" distR="114300" simplePos="0" relativeHeight="251659264" behindDoc="0" locked="0" layoutInCell="1" allowOverlap="1" wp14:anchorId="46E98FA3" wp14:editId="09384526">
            <wp:simplePos x="0" y="0"/>
            <wp:positionH relativeFrom="column">
              <wp:posOffset>3526790</wp:posOffset>
            </wp:positionH>
            <wp:positionV relativeFrom="paragraph">
              <wp:posOffset>198120</wp:posOffset>
            </wp:positionV>
            <wp:extent cx="2815590" cy="739775"/>
            <wp:effectExtent l="0" t="0" r="3810" b="3175"/>
            <wp:wrapSquare wrapText="bothSides"/>
            <wp:docPr id="51" name="Imagem 51" descr="Retâng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m 51" descr="Retâng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9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lang w:val="pt"/>
        </w:rPr>
        <w:t xml:space="preserve">Ao rodar o aplicativo, a primeira tela que será apresentada é a tela para entrada do </w:t>
      </w:r>
      <w:proofErr w:type="spellStart"/>
      <w:r w:rsidRPr="00767901">
        <w:rPr>
          <w:lang w:val="pt"/>
        </w:rPr>
        <w:t>email</w:t>
      </w:r>
      <w:proofErr w:type="spellEnd"/>
      <w:r w:rsidRPr="00767901">
        <w:rPr>
          <w:lang w:val="pt"/>
        </w:rPr>
        <w:t>.</w:t>
      </w:r>
    </w:p>
    <w:p w14:paraId="54A2C310" w14:textId="71A958A6" w:rsidR="00FB100F" w:rsidRPr="00767901" w:rsidRDefault="00FB100F" w:rsidP="000F1AEC">
      <w:pPr>
        <w:ind w:left="720"/>
        <w:rPr>
          <w:lang w:val="pt"/>
        </w:rPr>
      </w:pPr>
      <w:r w:rsidRPr="00767901">
        <w:rPr>
          <w:lang w:val="pt"/>
        </w:rPr>
        <w:t xml:space="preserve">O usuário deverá preencher o </w:t>
      </w:r>
      <w:proofErr w:type="spellStart"/>
      <w:r w:rsidRPr="00767901">
        <w:rPr>
          <w:lang w:val="pt"/>
        </w:rPr>
        <w:t>email</w:t>
      </w:r>
      <w:proofErr w:type="spellEnd"/>
      <w:r w:rsidR="000F1AEC" w:rsidRPr="00767901">
        <w:rPr>
          <w:lang w:val="pt"/>
        </w:rPr>
        <w:t xml:space="preserve">. Caso seja um </w:t>
      </w:r>
      <w:proofErr w:type="spellStart"/>
      <w:r w:rsidR="000F1AEC" w:rsidRPr="00767901">
        <w:rPr>
          <w:lang w:val="pt"/>
        </w:rPr>
        <w:t>email</w:t>
      </w:r>
      <w:proofErr w:type="spellEnd"/>
      <w:r w:rsidR="000F1AEC" w:rsidRPr="00767901">
        <w:rPr>
          <w:lang w:val="pt"/>
        </w:rPr>
        <w:t xml:space="preserve"> não cadastrado, apresenta uma mensagem de aviso (</w:t>
      </w:r>
      <w:proofErr w:type="spellStart"/>
      <w:r w:rsidR="000F1AEC" w:rsidRPr="00767901">
        <w:rPr>
          <w:lang w:val="pt"/>
        </w:rPr>
        <w:t>Email</w:t>
      </w:r>
      <w:proofErr w:type="spellEnd"/>
      <w:r w:rsidR="000F1AEC" w:rsidRPr="00767901">
        <w:rPr>
          <w:lang w:val="pt"/>
        </w:rPr>
        <w:t xml:space="preserve"> Não Cadastrado). Caso contrário, apresentar a tela de acordo com o tipo de acesso:</w:t>
      </w:r>
    </w:p>
    <w:p w14:paraId="08BAC3C1" w14:textId="23C2FB30" w:rsidR="000F1AEC" w:rsidRPr="00767901" w:rsidRDefault="000F1AEC" w:rsidP="00336569">
      <w:pPr>
        <w:pStyle w:val="PargrafodaLista"/>
        <w:numPr>
          <w:ilvl w:val="0"/>
          <w:numId w:val="17"/>
        </w:numPr>
        <w:rPr>
          <w:lang w:val="pt"/>
        </w:rPr>
      </w:pPr>
      <w:r w:rsidRPr="00767901">
        <w:rPr>
          <w:lang w:val="pt"/>
        </w:rPr>
        <w:t>Usuário já cadastrado</w:t>
      </w:r>
    </w:p>
    <w:p w14:paraId="0A2B2FA4" w14:textId="78DDF60A" w:rsidR="000F1AEC" w:rsidRPr="00767901" w:rsidRDefault="000F1AEC" w:rsidP="00336569">
      <w:pPr>
        <w:pStyle w:val="PargrafodaLista"/>
        <w:numPr>
          <w:ilvl w:val="0"/>
          <w:numId w:val="17"/>
        </w:numPr>
        <w:rPr>
          <w:lang w:val="pt"/>
        </w:rPr>
      </w:pPr>
      <w:r w:rsidRPr="00767901">
        <w:rPr>
          <w:lang w:val="pt"/>
        </w:rPr>
        <w:t>Usuário Convidado</w:t>
      </w:r>
    </w:p>
    <w:p w14:paraId="4D9AF88A" w14:textId="3BF58777" w:rsidR="00FB100F" w:rsidRPr="00767901" w:rsidRDefault="000F1AEC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30" w:name="_Toc87621426"/>
      <w:r w:rsidRPr="00767901">
        <w:rPr>
          <w:rFonts w:ascii="Frutiger LT Com 55 Roman" w:hAnsi="Frutiger LT Com 55 Roman"/>
          <w:noProof/>
          <w:lang w:val="pt"/>
        </w:rPr>
        <w:drawing>
          <wp:anchor distT="0" distB="0" distL="114300" distR="114300" simplePos="0" relativeHeight="251660288" behindDoc="0" locked="0" layoutInCell="1" allowOverlap="1" wp14:anchorId="4EC1699E" wp14:editId="3415A41A">
            <wp:simplePos x="0" y="0"/>
            <wp:positionH relativeFrom="column">
              <wp:posOffset>4304030</wp:posOffset>
            </wp:positionH>
            <wp:positionV relativeFrom="paragraph">
              <wp:posOffset>379095</wp:posOffset>
            </wp:positionV>
            <wp:extent cx="1967865" cy="2042160"/>
            <wp:effectExtent l="0" t="0" r="0" b="0"/>
            <wp:wrapSquare wrapText="bothSides"/>
            <wp:docPr id="50" name="Imagem 5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rFonts w:ascii="Frutiger LT Com 55 Roman" w:hAnsi="Frutiger LT Com 55 Roman"/>
          <w:lang w:val="pt"/>
        </w:rPr>
        <w:t>U</w:t>
      </w:r>
      <w:r w:rsidR="00FB100F" w:rsidRPr="00767901">
        <w:rPr>
          <w:rFonts w:ascii="Frutiger LT Com 55 Roman" w:hAnsi="Frutiger LT Com 55 Roman"/>
          <w:lang w:val="pt"/>
        </w:rPr>
        <w:t>suário do aplicativo</w:t>
      </w:r>
      <w:bookmarkEnd w:id="30"/>
    </w:p>
    <w:p w14:paraId="4D3D98DB" w14:textId="77777777" w:rsidR="00FB100F" w:rsidRPr="00767901" w:rsidRDefault="00FB100F" w:rsidP="00FB100F">
      <w:pPr>
        <w:rPr>
          <w:lang w:val="pt"/>
        </w:rPr>
      </w:pPr>
    </w:p>
    <w:p w14:paraId="4F1DE86B" w14:textId="77777777" w:rsidR="00FB100F" w:rsidRPr="00767901" w:rsidRDefault="00FB100F" w:rsidP="00FB100F">
      <w:pPr>
        <w:ind w:left="720"/>
        <w:rPr>
          <w:lang w:val="pt"/>
        </w:rPr>
      </w:pPr>
      <w:r w:rsidRPr="00767901">
        <w:rPr>
          <w:lang w:val="pt"/>
        </w:rPr>
        <w:t>Será apresentada a tela ao lado:</w:t>
      </w:r>
    </w:p>
    <w:p w14:paraId="496A2910" w14:textId="77777777" w:rsidR="00FB100F" w:rsidRPr="00767901" w:rsidRDefault="00FB100F" w:rsidP="00FB100F">
      <w:pPr>
        <w:jc w:val="center"/>
        <w:rPr>
          <w:lang w:val="pt"/>
        </w:rPr>
      </w:pPr>
    </w:p>
    <w:p w14:paraId="08B61CA3" w14:textId="77777777" w:rsidR="00FB100F" w:rsidRPr="00767901" w:rsidRDefault="00FB100F" w:rsidP="00FB100F">
      <w:pPr>
        <w:ind w:left="720"/>
        <w:rPr>
          <w:lang w:val="pt"/>
        </w:rPr>
      </w:pPr>
      <w:r w:rsidRPr="00767901">
        <w:rPr>
          <w:lang w:val="pt"/>
        </w:rPr>
        <w:t xml:space="preserve">O </w:t>
      </w:r>
      <w:proofErr w:type="spellStart"/>
      <w:r w:rsidRPr="00767901">
        <w:rPr>
          <w:lang w:val="pt"/>
        </w:rPr>
        <w:t>email</w:t>
      </w:r>
      <w:proofErr w:type="spellEnd"/>
      <w:r w:rsidRPr="00767901">
        <w:rPr>
          <w:lang w:val="pt"/>
        </w:rPr>
        <w:t xml:space="preserve"> digitado na tela anterior será apresentado no respectivo campo e deverá estar desabilitado. O usuário poderá seguir os caminhos abaixo:</w:t>
      </w:r>
    </w:p>
    <w:p w14:paraId="4D755A2D" w14:textId="77777777" w:rsidR="00FB100F" w:rsidRPr="00767901" w:rsidRDefault="00FB100F" w:rsidP="00336569">
      <w:pPr>
        <w:pStyle w:val="PargrafodaLista"/>
        <w:numPr>
          <w:ilvl w:val="0"/>
          <w:numId w:val="14"/>
        </w:numPr>
        <w:ind w:left="1080"/>
        <w:rPr>
          <w:b/>
          <w:bCs/>
          <w:lang w:val="pt"/>
        </w:rPr>
      </w:pPr>
      <w:r w:rsidRPr="00767901">
        <w:rPr>
          <w:b/>
          <w:bCs/>
          <w:lang w:val="pt"/>
        </w:rPr>
        <w:t>Digita senha inválida para entrar no sistema</w:t>
      </w:r>
    </w:p>
    <w:p w14:paraId="2A115CB2" w14:textId="77777777" w:rsidR="00FB100F" w:rsidRPr="00767901" w:rsidRDefault="00FB100F" w:rsidP="00336569">
      <w:pPr>
        <w:pStyle w:val="PargrafodaLista"/>
        <w:numPr>
          <w:ilvl w:val="1"/>
          <w:numId w:val="12"/>
        </w:numPr>
        <w:ind w:left="1800"/>
        <w:rPr>
          <w:lang w:val="pt"/>
        </w:rPr>
      </w:pPr>
      <w:r w:rsidRPr="00767901">
        <w:rPr>
          <w:lang w:val="pt"/>
        </w:rPr>
        <w:t>O sistema apresenta uma mensagem (</w:t>
      </w:r>
      <w:r w:rsidRPr="00767901">
        <w:rPr>
          <w:b/>
          <w:bCs/>
          <w:lang w:val="pt"/>
        </w:rPr>
        <w:t>Alerta</w:t>
      </w:r>
      <w:r w:rsidRPr="00767901">
        <w:rPr>
          <w:lang w:val="pt"/>
        </w:rPr>
        <w:t>) e limpa o campo de senha</w:t>
      </w:r>
    </w:p>
    <w:p w14:paraId="771DE52A" w14:textId="77777777" w:rsidR="00FB100F" w:rsidRPr="00767901" w:rsidRDefault="00FB100F" w:rsidP="00FB100F">
      <w:pPr>
        <w:pStyle w:val="PargrafodaLista"/>
        <w:ind w:left="1800"/>
        <w:rPr>
          <w:lang w:val="pt"/>
        </w:rPr>
      </w:pPr>
    </w:p>
    <w:p w14:paraId="50ED678E" w14:textId="77777777" w:rsidR="00FB100F" w:rsidRPr="00767901" w:rsidRDefault="00FB100F" w:rsidP="00336569">
      <w:pPr>
        <w:pStyle w:val="PargrafodaLista"/>
        <w:numPr>
          <w:ilvl w:val="0"/>
          <w:numId w:val="14"/>
        </w:numPr>
        <w:ind w:left="1080"/>
        <w:rPr>
          <w:b/>
          <w:bCs/>
          <w:lang w:val="pt"/>
        </w:rPr>
      </w:pPr>
      <w:r w:rsidRPr="00767901">
        <w:rPr>
          <w:b/>
          <w:bCs/>
          <w:lang w:val="pt"/>
        </w:rPr>
        <w:t>digita senha válida para entrar no sistema</w:t>
      </w:r>
    </w:p>
    <w:p w14:paraId="3EAA909F" w14:textId="77777777" w:rsidR="00FB100F" w:rsidRPr="00767901" w:rsidRDefault="00FB100F" w:rsidP="00336569">
      <w:pPr>
        <w:pStyle w:val="PargrafodaLista"/>
        <w:numPr>
          <w:ilvl w:val="1"/>
          <w:numId w:val="12"/>
        </w:numPr>
        <w:ind w:left="1800"/>
        <w:rPr>
          <w:lang w:val="pt"/>
        </w:rPr>
      </w:pPr>
      <w:r w:rsidRPr="00767901">
        <w:rPr>
          <w:lang w:val="pt"/>
        </w:rPr>
        <w:t>O sistema apresenta uma mensagem (</w:t>
      </w:r>
      <w:r w:rsidRPr="00767901">
        <w:rPr>
          <w:b/>
          <w:bCs/>
          <w:lang w:val="pt"/>
        </w:rPr>
        <w:t>Informação</w:t>
      </w:r>
      <w:r w:rsidRPr="00767901">
        <w:rPr>
          <w:lang w:val="pt"/>
        </w:rPr>
        <w:t>) de “</w:t>
      </w:r>
      <w:proofErr w:type="gramStart"/>
      <w:r w:rsidRPr="00767901">
        <w:rPr>
          <w:lang w:val="pt"/>
        </w:rPr>
        <w:t>Boas Vindas</w:t>
      </w:r>
      <w:proofErr w:type="gramEnd"/>
      <w:r w:rsidRPr="00767901">
        <w:rPr>
          <w:lang w:val="pt"/>
        </w:rPr>
        <w:t>” e em seguida, tela principal do aplicativo</w:t>
      </w:r>
    </w:p>
    <w:p w14:paraId="307AFC07" w14:textId="77777777" w:rsidR="00FB100F" w:rsidRPr="00767901" w:rsidRDefault="00FB100F" w:rsidP="00FB100F">
      <w:pPr>
        <w:pStyle w:val="PargrafodaLista"/>
        <w:ind w:left="1800"/>
        <w:rPr>
          <w:lang w:val="pt"/>
        </w:rPr>
      </w:pPr>
    </w:p>
    <w:p w14:paraId="79237154" w14:textId="77777777" w:rsidR="00FB100F" w:rsidRPr="00767901" w:rsidRDefault="00FB100F" w:rsidP="00336569">
      <w:pPr>
        <w:pStyle w:val="PargrafodaLista"/>
        <w:numPr>
          <w:ilvl w:val="0"/>
          <w:numId w:val="14"/>
        </w:numPr>
        <w:ind w:left="1080"/>
        <w:rPr>
          <w:b/>
          <w:bCs/>
          <w:lang w:val="pt"/>
        </w:rPr>
      </w:pPr>
      <w:r w:rsidRPr="00767901">
        <w:rPr>
          <w:b/>
          <w:bCs/>
          <w:lang w:val="pt"/>
        </w:rPr>
        <w:t>Clica em “Esqueci minha senha”</w:t>
      </w:r>
    </w:p>
    <w:p w14:paraId="5FBFAD15" w14:textId="77777777" w:rsidR="00FB100F" w:rsidRPr="00767901" w:rsidRDefault="00FB100F" w:rsidP="00336569">
      <w:pPr>
        <w:pStyle w:val="PargrafodaLista"/>
        <w:numPr>
          <w:ilvl w:val="1"/>
          <w:numId w:val="12"/>
        </w:numPr>
        <w:ind w:left="1800"/>
        <w:rPr>
          <w:lang w:val="pt"/>
        </w:rPr>
      </w:pPr>
      <w:r w:rsidRPr="00767901">
        <w:rPr>
          <w:lang w:val="pt"/>
        </w:rPr>
        <w:t>O sistema irá apresentar a seguinte tela para habilitar a troca de senha:</w:t>
      </w:r>
    </w:p>
    <w:p w14:paraId="575FEB59" w14:textId="77777777" w:rsidR="00FB100F" w:rsidRPr="00767901" w:rsidRDefault="00FB100F" w:rsidP="00FB100F">
      <w:pPr>
        <w:pStyle w:val="PargrafodaLista"/>
        <w:ind w:left="1800"/>
        <w:rPr>
          <w:lang w:val="pt"/>
        </w:rPr>
      </w:pPr>
      <w:r w:rsidRPr="00767901">
        <w:rPr>
          <w:noProof/>
          <w:lang w:val="pt"/>
        </w:rPr>
        <w:drawing>
          <wp:inline distT="0" distB="0" distL="0" distR="0" wp14:anchorId="5B49ABE2" wp14:editId="3453D8BD">
            <wp:extent cx="1361440" cy="1117600"/>
            <wp:effectExtent l="0" t="0" r="0" b="6350"/>
            <wp:docPr id="49" name="Imagem 49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m 49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A4AE" w14:textId="546CBE4D" w:rsidR="00FB100F" w:rsidRPr="00767901" w:rsidRDefault="00FB100F" w:rsidP="00336569">
      <w:pPr>
        <w:pStyle w:val="PargrafodaLista"/>
        <w:numPr>
          <w:ilvl w:val="1"/>
          <w:numId w:val="12"/>
        </w:numPr>
        <w:ind w:left="1800"/>
        <w:rPr>
          <w:lang w:val="pt"/>
        </w:rPr>
      </w:pPr>
      <w:r w:rsidRPr="00767901">
        <w:rPr>
          <w:lang w:val="pt"/>
        </w:rPr>
        <w:t xml:space="preserve">Será apresentada uma pergunta que será validada no BD para liberação da nova senha. As perguntas devem ser apresentadas na sequência do banco de dados e não podem ser repetidas até todas as perguntas sejam apresentadas para o usuário, </w:t>
      </w:r>
      <w:r w:rsidR="007200A2" w:rsidRPr="00767901">
        <w:rPr>
          <w:lang w:val="pt"/>
        </w:rPr>
        <w:t>independentemente</w:t>
      </w:r>
      <w:r w:rsidRPr="00767901">
        <w:rPr>
          <w:lang w:val="pt"/>
        </w:rPr>
        <w:t xml:space="preserve"> de ele ter respondido ou não. As perguntas são as definidas abaixo e estão cadastradas no banco de dados:</w:t>
      </w:r>
    </w:p>
    <w:p w14:paraId="19BE578B" w14:textId="77777777" w:rsidR="00FB100F" w:rsidRPr="00767901" w:rsidRDefault="00FB100F" w:rsidP="00336569">
      <w:pPr>
        <w:pStyle w:val="PargrafodaLista"/>
        <w:numPr>
          <w:ilvl w:val="2"/>
          <w:numId w:val="12"/>
        </w:numPr>
        <w:ind w:left="2520"/>
        <w:rPr>
          <w:lang w:val="pt"/>
        </w:rPr>
      </w:pPr>
      <w:r w:rsidRPr="00767901">
        <w:rPr>
          <w:lang w:val="pt"/>
        </w:rPr>
        <w:t>Qual a sua data de Nascimento?</w:t>
      </w:r>
    </w:p>
    <w:p w14:paraId="3631290B" w14:textId="77777777" w:rsidR="00FB100F" w:rsidRPr="00767901" w:rsidRDefault="00FB100F" w:rsidP="00336569">
      <w:pPr>
        <w:pStyle w:val="PargrafodaLista"/>
        <w:numPr>
          <w:ilvl w:val="2"/>
          <w:numId w:val="12"/>
        </w:numPr>
        <w:ind w:left="2520"/>
        <w:rPr>
          <w:lang w:val="pt"/>
        </w:rPr>
      </w:pPr>
      <w:r w:rsidRPr="00767901">
        <w:rPr>
          <w:lang w:val="pt"/>
        </w:rPr>
        <w:t>Qual seu time favorito?</w:t>
      </w:r>
    </w:p>
    <w:p w14:paraId="170051A8" w14:textId="77777777" w:rsidR="00FB100F" w:rsidRPr="00767901" w:rsidRDefault="00FB100F" w:rsidP="00336569">
      <w:pPr>
        <w:pStyle w:val="PargrafodaLista"/>
        <w:numPr>
          <w:ilvl w:val="2"/>
          <w:numId w:val="12"/>
        </w:numPr>
        <w:ind w:left="2520"/>
        <w:rPr>
          <w:lang w:val="pt"/>
        </w:rPr>
      </w:pPr>
      <w:r w:rsidRPr="00767901">
        <w:rPr>
          <w:lang w:val="pt"/>
        </w:rPr>
        <w:t>Qual sua cor favorita?</w:t>
      </w:r>
    </w:p>
    <w:p w14:paraId="02495887" w14:textId="77777777" w:rsidR="00FB100F" w:rsidRPr="00767901" w:rsidRDefault="00FB100F" w:rsidP="00336569">
      <w:pPr>
        <w:pStyle w:val="PargrafodaLista"/>
        <w:numPr>
          <w:ilvl w:val="2"/>
          <w:numId w:val="12"/>
        </w:numPr>
        <w:ind w:left="2520"/>
        <w:rPr>
          <w:lang w:val="pt"/>
        </w:rPr>
      </w:pPr>
      <w:r w:rsidRPr="00767901">
        <w:rPr>
          <w:lang w:val="pt"/>
        </w:rPr>
        <w:t>Qual o seu apelido?</w:t>
      </w:r>
    </w:p>
    <w:p w14:paraId="52D5D2E3" w14:textId="77777777" w:rsidR="00FB100F" w:rsidRPr="00767901" w:rsidRDefault="00FB100F" w:rsidP="00336569">
      <w:pPr>
        <w:pStyle w:val="PargrafodaLista"/>
        <w:numPr>
          <w:ilvl w:val="1"/>
          <w:numId w:val="12"/>
        </w:numPr>
        <w:ind w:left="1800"/>
        <w:rPr>
          <w:lang w:val="pt"/>
        </w:rPr>
      </w:pPr>
      <w:r w:rsidRPr="00767901">
        <w:rPr>
          <w:lang w:val="pt"/>
        </w:rPr>
        <w:t xml:space="preserve">Se a pergunta for com resposta de texto, apresentar uma caixa de texto. Se for de data, apresentar um campo </w:t>
      </w:r>
      <w:proofErr w:type="spellStart"/>
      <w:r w:rsidRPr="00767901">
        <w:rPr>
          <w:lang w:val="pt"/>
        </w:rPr>
        <w:t>datetime</w:t>
      </w:r>
      <w:proofErr w:type="spellEnd"/>
      <w:r w:rsidRPr="00767901">
        <w:rPr>
          <w:lang w:val="pt"/>
        </w:rPr>
        <w:t>. Essa definição está gravada no banco de perguntas.</w:t>
      </w:r>
    </w:p>
    <w:p w14:paraId="70082FDF" w14:textId="463E0CDC" w:rsidR="00FB100F" w:rsidRPr="00767901" w:rsidRDefault="00FB100F" w:rsidP="00336569">
      <w:pPr>
        <w:pStyle w:val="PargrafodaLista"/>
        <w:numPr>
          <w:ilvl w:val="1"/>
          <w:numId w:val="12"/>
        </w:numPr>
        <w:ind w:left="1800"/>
        <w:rPr>
          <w:lang w:val="pt"/>
        </w:rPr>
      </w:pPr>
      <w:r w:rsidRPr="00767901">
        <w:rPr>
          <w:lang w:val="pt"/>
        </w:rPr>
        <w:lastRenderedPageBreak/>
        <w:t>O usuário deverá digitar a resposta. A resposta será validada no cadastro do usuário, fazendo a relação com o cam</w:t>
      </w:r>
      <w:r w:rsidR="00767901">
        <w:rPr>
          <w:lang w:val="pt"/>
        </w:rPr>
        <w:t>p</w:t>
      </w:r>
      <w:r w:rsidRPr="00767901">
        <w:rPr>
          <w:lang w:val="pt"/>
        </w:rPr>
        <w:t>o de acordo com a pergunta.</w:t>
      </w:r>
    </w:p>
    <w:p w14:paraId="052173F4" w14:textId="77777777" w:rsidR="00FB100F" w:rsidRPr="00767901" w:rsidRDefault="00FB100F" w:rsidP="00336569">
      <w:pPr>
        <w:pStyle w:val="PargrafodaLista"/>
        <w:numPr>
          <w:ilvl w:val="2"/>
          <w:numId w:val="12"/>
        </w:numPr>
        <w:ind w:left="2520"/>
        <w:rPr>
          <w:lang w:val="pt"/>
        </w:rPr>
      </w:pPr>
      <w:r w:rsidRPr="00767901">
        <w:rPr>
          <w:lang w:val="pt"/>
        </w:rPr>
        <w:t>Caso a resposta esteja incorreta:</w:t>
      </w:r>
    </w:p>
    <w:p w14:paraId="6F6A0784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Limpar os campos</w:t>
      </w:r>
    </w:p>
    <w:p w14:paraId="51AF55C7" w14:textId="02EDC8B5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Apresentar mensagem de Alerta – Respo</w:t>
      </w:r>
      <w:r w:rsidR="00767901">
        <w:rPr>
          <w:lang w:val="pt"/>
        </w:rPr>
        <w:t>s</w:t>
      </w:r>
      <w:r w:rsidRPr="00767901">
        <w:rPr>
          <w:lang w:val="pt"/>
        </w:rPr>
        <w:t>ta Inválida</w:t>
      </w:r>
    </w:p>
    <w:p w14:paraId="4E7A92D3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Carregar a próxima pergunta do Banco de Perguntas</w:t>
      </w:r>
    </w:p>
    <w:p w14:paraId="4F5F9932" w14:textId="77777777" w:rsidR="00FB100F" w:rsidRPr="00767901" w:rsidRDefault="00FB100F" w:rsidP="00336569">
      <w:pPr>
        <w:pStyle w:val="PargrafodaLista"/>
        <w:numPr>
          <w:ilvl w:val="2"/>
          <w:numId w:val="12"/>
        </w:numPr>
        <w:ind w:left="2520"/>
        <w:rPr>
          <w:lang w:val="pt"/>
        </w:rPr>
      </w:pPr>
      <w:r w:rsidRPr="00767901">
        <w:rPr>
          <w:lang w:val="pt"/>
        </w:rPr>
        <w:t>Caso resposta correta:</w:t>
      </w:r>
    </w:p>
    <w:p w14:paraId="2184E643" w14:textId="7739730F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O sistema irá gerar uma senha randomicamente. Essa senha deverá ter 6 caracteres e uma combinação aleatória de letras e números e apresentar para o usuário.</w:t>
      </w:r>
    </w:p>
    <w:p w14:paraId="02825CAE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 xml:space="preserve">A caixa de texto onde a senha será apresentada deverá ser </w:t>
      </w:r>
      <w:proofErr w:type="spellStart"/>
      <w:r w:rsidRPr="00767901">
        <w:rPr>
          <w:lang w:val="pt"/>
        </w:rPr>
        <w:t>readyOnly</w:t>
      </w:r>
      <w:proofErr w:type="spellEnd"/>
      <w:r w:rsidRPr="00767901">
        <w:rPr>
          <w:lang w:val="pt"/>
        </w:rPr>
        <w:t>. Colocar um botão ao lado onde o usuário poderá copiar a senha.</w:t>
      </w:r>
    </w:p>
    <w:p w14:paraId="5E2A257F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Após copiar a senha, fechar a janela e retornar para a janela de login.</w:t>
      </w:r>
    </w:p>
    <w:p w14:paraId="11ED7260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 xml:space="preserve">Inserir um botão ao lado da senha para colar a senha copiada. A caixa de texto dessa tela também será </w:t>
      </w:r>
      <w:proofErr w:type="spellStart"/>
      <w:r w:rsidRPr="00767901">
        <w:rPr>
          <w:lang w:val="pt"/>
        </w:rPr>
        <w:t>ReadOnly</w:t>
      </w:r>
      <w:proofErr w:type="spellEnd"/>
      <w:r w:rsidRPr="00767901">
        <w:rPr>
          <w:lang w:val="pt"/>
        </w:rPr>
        <w:t>.</w:t>
      </w:r>
    </w:p>
    <w:p w14:paraId="5D49934E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O usuário terá 10 segundos para autenticar todo esse processo</w:t>
      </w:r>
    </w:p>
    <w:p w14:paraId="6AA50DA5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A cada 2 segundos, apresentar uma bolinha vermelha em cima do campo. E um texto apresentando a mensagem: Sua senha expira em X segundos, onde X é o contador de tempo (10 segundos)</w:t>
      </w:r>
    </w:p>
    <w:p w14:paraId="59096BE0" w14:textId="77777777" w:rsidR="00FB100F" w:rsidRPr="00767901" w:rsidRDefault="00FB100F" w:rsidP="00FB100F">
      <w:pPr>
        <w:pStyle w:val="PargrafodaLista"/>
        <w:ind w:left="3240"/>
        <w:rPr>
          <w:lang w:val="pt"/>
        </w:rPr>
      </w:pPr>
      <w:r w:rsidRPr="00767901">
        <w:rPr>
          <w:noProof/>
          <w:lang w:val="pt"/>
        </w:rPr>
        <w:drawing>
          <wp:inline distT="0" distB="0" distL="0" distR="0" wp14:anchorId="0FAEAA1F" wp14:editId="3AC12A79">
            <wp:extent cx="2178719" cy="558800"/>
            <wp:effectExtent l="0" t="0" r="0" b="0"/>
            <wp:docPr id="55" name="Imagem 55" descr="For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 descr="Forma, Retâng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758" cy="56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50A8" w14:textId="77777777" w:rsidR="00FB100F" w:rsidRPr="00767901" w:rsidRDefault="00FB100F" w:rsidP="00FB100F">
      <w:pPr>
        <w:pStyle w:val="PargrafodaLista"/>
        <w:ind w:left="2880"/>
        <w:rPr>
          <w:lang w:val="pt"/>
        </w:rPr>
      </w:pPr>
    </w:p>
    <w:p w14:paraId="112F2689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noProof/>
          <w:lang w:val="pt"/>
        </w:rPr>
        <w:drawing>
          <wp:anchor distT="0" distB="0" distL="114300" distR="114300" simplePos="0" relativeHeight="251665408" behindDoc="0" locked="0" layoutInCell="1" allowOverlap="1" wp14:anchorId="1F873B2D" wp14:editId="21F5F14F">
            <wp:simplePos x="0" y="0"/>
            <wp:positionH relativeFrom="column">
              <wp:posOffset>4857826</wp:posOffset>
            </wp:positionH>
            <wp:positionV relativeFrom="paragraph">
              <wp:posOffset>304912</wp:posOffset>
            </wp:positionV>
            <wp:extent cx="1782393" cy="1467853"/>
            <wp:effectExtent l="0" t="0" r="8890" b="0"/>
            <wp:wrapSquare wrapText="bothSides"/>
            <wp:docPr id="56" name="Imagem 56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m 56" descr="Interface gráfica do usuário, 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393" cy="146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lang w:val="pt"/>
        </w:rPr>
        <w:t>Caso não realize o login nesse tempo, a tela volta para o layout original e o usuário deve selecionar novamente a opção “Esqueci minha Senha”</w:t>
      </w:r>
    </w:p>
    <w:p w14:paraId="58E5FFA7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Caso ele digite a senha dentro dos 10 segundos e esteja correta, o sistema deverá apresentar uma tela para que seja cadastrada a Nova Senha.</w:t>
      </w:r>
    </w:p>
    <w:p w14:paraId="0A8D981E" w14:textId="77777777" w:rsidR="00FB100F" w:rsidRPr="00767901" w:rsidRDefault="00FB100F" w:rsidP="00FB100F">
      <w:pPr>
        <w:pStyle w:val="PargrafodaLista"/>
        <w:ind w:left="2880"/>
        <w:rPr>
          <w:lang w:val="pt"/>
        </w:rPr>
      </w:pPr>
    </w:p>
    <w:p w14:paraId="75116055" w14:textId="11CD3E3A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Ao digitar a nova senha, a mesma deverá ser salva no banco de dados.</w:t>
      </w:r>
    </w:p>
    <w:p w14:paraId="36A987E1" w14:textId="77777777" w:rsidR="00FB100F" w:rsidRPr="00767901" w:rsidRDefault="00FB100F" w:rsidP="00FB100F">
      <w:pPr>
        <w:pStyle w:val="PargrafodaLista"/>
        <w:rPr>
          <w:lang w:val="pt"/>
        </w:rPr>
      </w:pPr>
    </w:p>
    <w:p w14:paraId="20CE84E7" w14:textId="77777777" w:rsidR="00FB100F" w:rsidRPr="00767901" w:rsidRDefault="00FB100F" w:rsidP="00336569">
      <w:pPr>
        <w:pStyle w:val="PargrafodaLista"/>
        <w:numPr>
          <w:ilvl w:val="3"/>
          <w:numId w:val="12"/>
        </w:numPr>
        <w:rPr>
          <w:lang w:val="pt"/>
        </w:rPr>
      </w:pPr>
      <w:r w:rsidRPr="00767901">
        <w:rPr>
          <w:lang w:val="pt"/>
        </w:rPr>
        <w:t>Após salvar a nova senha, apresentar novamente a tela de login para que o usuário possa realizar um novo login.</w:t>
      </w:r>
    </w:p>
    <w:p w14:paraId="2DCD544E" w14:textId="77777777" w:rsidR="00FB100F" w:rsidRPr="00767901" w:rsidRDefault="00FB100F" w:rsidP="00FB100F">
      <w:pPr>
        <w:pStyle w:val="PargrafodaLista"/>
        <w:rPr>
          <w:lang w:val="pt"/>
        </w:rPr>
      </w:pPr>
    </w:p>
    <w:p w14:paraId="39280BA1" w14:textId="77777777" w:rsidR="00FB100F" w:rsidRPr="00767901" w:rsidRDefault="00FB100F" w:rsidP="00336569">
      <w:pPr>
        <w:pStyle w:val="PargrafodaLista"/>
        <w:numPr>
          <w:ilvl w:val="0"/>
          <w:numId w:val="14"/>
        </w:numPr>
        <w:ind w:left="1080"/>
        <w:rPr>
          <w:b/>
          <w:bCs/>
          <w:lang w:val="pt"/>
        </w:rPr>
      </w:pPr>
      <w:r w:rsidRPr="00767901">
        <w:rPr>
          <w:b/>
          <w:bCs/>
          <w:lang w:val="pt"/>
        </w:rPr>
        <w:t>Usuário marca a opção “Lembrar minha senha” e digita senha válida para acessar o sistema.</w:t>
      </w:r>
    </w:p>
    <w:p w14:paraId="5052EA6A" w14:textId="77777777" w:rsidR="00FB100F" w:rsidRPr="00767901" w:rsidRDefault="00FB100F" w:rsidP="00336569">
      <w:pPr>
        <w:pStyle w:val="PargrafodaLista"/>
        <w:numPr>
          <w:ilvl w:val="1"/>
          <w:numId w:val="12"/>
        </w:numPr>
        <w:rPr>
          <w:lang w:val="pt"/>
        </w:rPr>
      </w:pPr>
      <w:r w:rsidRPr="00767901">
        <w:rPr>
          <w:lang w:val="pt"/>
        </w:rPr>
        <w:t>Após o login com essa opção marcada, A próxima vez que o usuário acessar o sistema, entrará na tela principal sem a necessidade de autenticar a senha.</w:t>
      </w:r>
    </w:p>
    <w:p w14:paraId="17F7D6ED" w14:textId="0FAECFF4" w:rsidR="00FB100F" w:rsidRPr="00767901" w:rsidRDefault="00FB100F" w:rsidP="00336569">
      <w:pPr>
        <w:pStyle w:val="PargrafodaLista"/>
        <w:numPr>
          <w:ilvl w:val="1"/>
          <w:numId w:val="12"/>
        </w:numPr>
        <w:rPr>
          <w:lang w:val="pt"/>
        </w:rPr>
      </w:pPr>
      <w:r w:rsidRPr="00767901">
        <w:rPr>
          <w:lang w:val="pt"/>
        </w:rPr>
        <w:t>Quando essa opção estiver marcada, na tela de Configurações do usuário deverá aparecer um link para limp</w:t>
      </w:r>
      <w:r w:rsidR="00767901">
        <w:rPr>
          <w:lang w:val="pt"/>
        </w:rPr>
        <w:t>ar</w:t>
      </w:r>
      <w:r w:rsidRPr="00767901">
        <w:rPr>
          <w:lang w:val="pt"/>
        </w:rPr>
        <w:t xml:space="preserve"> a senha. Desta forma, o aplicativo volta a solicitar a autenticação para acesso ao sistema.</w:t>
      </w:r>
    </w:p>
    <w:p w14:paraId="19FD0396" w14:textId="44410616" w:rsidR="00FB100F" w:rsidRPr="00767901" w:rsidRDefault="00707D78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r>
        <w:rPr>
          <w:rFonts w:ascii="Frutiger LT Com 55 Roman" w:hAnsi="Frutiger LT Com 55 Roman"/>
          <w:lang w:val="pt"/>
        </w:rPr>
        <w:br w:type="column"/>
      </w:r>
      <w:bookmarkStart w:id="31" w:name="_Toc87621427"/>
      <w:r w:rsidR="000F1AEC" w:rsidRPr="00767901">
        <w:rPr>
          <w:rFonts w:ascii="Frutiger LT Com 55 Roman" w:hAnsi="Frutiger LT Com 55 Roman"/>
          <w:lang w:val="pt"/>
        </w:rPr>
        <w:lastRenderedPageBreak/>
        <w:t>C</w:t>
      </w:r>
      <w:r w:rsidR="00FB100F" w:rsidRPr="00767901">
        <w:rPr>
          <w:rFonts w:ascii="Frutiger LT Com 55 Roman" w:hAnsi="Frutiger LT Com 55 Roman"/>
          <w:lang w:val="pt"/>
        </w:rPr>
        <w:t>onvidado</w:t>
      </w:r>
      <w:bookmarkEnd w:id="31"/>
    </w:p>
    <w:p w14:paraId="1A7F61E5" w14:textId="76399333" w:rsidR="00FB100F" w:rsidRPr="00767901" w:rsidRDefault="00FB100F" w:rsidP="00FB100F">
      <w:pPr>
        <w:ind w:left="720"/>
        <w:rPr>
          <w:lang w:val="pt"/>
        </w:rPr>
      </w:pPr>
      <w:r w:rsidRPr="00767901">
        <w:rPr>
          <w:lang w:val="pt"/>
        </w:rPr>
        <w:t xml:space="preserve">Após digitada </w:t>
      </w:r>
      <w:r w:rsidR="004B5838">
        <w:rPr>
          <w:lang w:val="pt"/>
        </w:rPr>
        <w:t xml:space="preserve">o </w:t>
      </w:r>
      <w:proofErr w:type="spellStart"/>
      <w:r w:rsidR="004B5838">
        <w:rPr>
          <w:lang w:val="pt"/>
        </w:rPr>
        <w:t>email</w:t>
      </w:r>
      <w:proofErr w:type="spellEnd"/>
      <w:r w:rsidRPr="00767901">
        <w:rPr>
          <w:lang w:val="pt"/>
        </w:rPr>
        <w:t>, e o usuário seja um Usuário convidado que esteja fazendo seu Primeiro Acesso.</w:t>
      </w:r>
    </w:p>
    <w:p w14:paraId="23DB3DD9" w14:textId="77777777" w:rsidR="00FB100F" w:rsidRPr="00767901" w:rsidRDefault="00FB100F" w:rsidP="00FB100F">
      <w:pPr>
        <w:ind w:left="720"/>
        <w:rPr>
          <w:lang w:val="pt"/>
        </w:rPr>
      </w:pPr>
      <w:r w:rsidRPr="00767901">
        <w:rPr>
          <w:lang w:val="pt"/>
        </w:rPr>
        <w:t xml:space="preserve">Caso a data de convite esteja expirada, ou seja, mais que 30 dias corridos da data que recebeu o convite, apresentar uma mensagem de Data expirada e enviar uma NOTIFICAÇÃO para o usuário que fez o convite para revalidar a data </w:t>
      </w:r>
      <w:bookmarkStart w:id="32" w:name="_Hlk85204393"/>
      <w:r w:rsidRPr="00767901">
        <w:rPr>
          <w:lang w:val="pt"/>
        </w:rPr>
        <w:t>(“Usuário &lt;Nome do Usuário&gt; está com data expirada. Favor revalidar.”</w:t>
      </w:r>
      <w:bookmarkEnd w:id="32"/>
      <w:r w:rsidRPr="00767901">
        <w:rPr>
          <w:lang w:val="pt"/>
        </w:rPr>
        <w:t>).</w:t>
      </w:r>
    </w:p>
    <w:p w14:paraId="2CE07564" w14:textId="1C8FC6A9" w:rsidR="00FB100F" w:rsidRPr="00767901" w:rsidRDefault="00FB100F" w:rsidP="00FB100F">
      <w:pPr>
        <w:ind w:left="720"/>
        <w:rPr>
          <w:lang w:val="pt"/>
        </w:rPr>
      </w:pPr>
      <w:r w:rsidRPr="00767901">
        <w:rPr>
          <w:noProof/>
          <w:lang w:val="pt"/>
        </w:rPr>
        <w:drawing>
          <wp:anchor distT="0" distB="0" distL="114300" distR="114300" simplePos="0" relativeHeight="251666432" behindDoc="0" locked="0" layoutInCell="1" allowOverlap="1" wp14:anchorId="733733DF" wp14:editId="27CDD97D">
            <wp:simplePos x="0" y="0"/>
            <wp:positionH relativeFrom="column">
              <wp:posOffset>3990517</wp:posOffset>
            </wp:positionH>
            <wp:positionV relativeFrom="paragraph">
              <wp:posOffset>329108</wp:posOffset>
            </wp:positionV>
            <wp:extent cx="2422525" cy="1828800"/>
            <wp:effectExtent l="0" t="0" r="0" b="0"/>
            <wp:wrapSquare wrapText="bothSides"/>
            <wp:docPr id="4" name="Imagem 4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lang w:val="pt"/>
        </w:rPr>
        <w:t xml:space="preserve">Caso o usuário esteja com data </w:t>
      </w:r>
      <w:r w:rsidR="00767901" w:rsidRPr="00767901">
        <w:rPr>
          <w:lang w:val="pt"/>
        </w:rPr>
        <w:t>válida</w:t>
      </w:r>
      <w:r w:rsidRPr="00767901">
        <w:rPr>
          <w:lang w:val="pt"/>
        </w:rPr>
        <w:t xml:space="preserve"> para cadastro (antes de 30 dias da data do convite), será apresentada a tela a seguir:</w:t>
      </w:r>
    </w:p>
    <w:p w14:paraId="3A0442B6" w14:textId="77777777" w:rsidR="00FB100F" w:rsidRPr="00767901" w:rsidRDefault="00FB100F" w:rsidP="00336569">
      <w:pPr>
        <w:pStyle w:val="PargrafodaLista"/>
        <w:numPr>
          <w:ilvl w:val="0"/>
          <w:numId w:val="13"/>
        </w:numPr>
        <w:rPr>
          <w:lang w:val="pt"/>
        </w:rPr>
      </w:pPr>
      <w:bookmarkStart w:id="33" w:name="_Hlk85203894"/>
      <w:r w:rsidRPr="00767901">
        <w:rPr>
          <w:lang w:val="pt"/>
        </w:rPr>
        <w:t xml:space="preserve">O </w:t>
      </w:r>
      <w:proofErr w:type="spellStart"/>
      <w:r w:rsidRPr="00767901">
        <w:rPr>
          <w:lang w:val="pt"/>
        </w:rPr>
        <w:t>email</w:t>
      </w:r>
      <w:proofErr w:type="spellEnd"/>
      <w:r w:rsidRPr="00767901">
        <w:rPr>
          <w:lang w:val="pt"/>
        </w:rPr>
        <w:t xml:space="preserve"> já deverá vir carregado no respectivo campo e o mesmo não poderá ser alterado.</w:t>
      </w:r>
    </w:p>
    <w:p w14:paraId="50802199" w14:textId="188E3DA3" w:rsidR="00FB100F" w:rsidRPr="00767901" w:rsidRDefault="00FB100F" w:rsidP="00336569">
      <w:pPr>
        <w:pStyle w:val="PargrafodaLista"/>
        <w:numPr>
          <w:ilvl w:val="0"/>
          <w:numId w:val="13"/>
        </w:numPr>
        <w:rPr>
          <w:lang w:val="pt"/>
        </w:rPr>
      </w:pPr>
      <w:r w:rsidRPr="00767901">
        <w:rPr>
          <w:lang w:val="pt"/>
        </w:rPr>
        <w:t>Todos os campos são obrigatórios</w:t>
      </w:r>
      <w:r w:rsidR="00C33189">
        <w:rPr>
          <w:lang w:val="pt"/>
        </w:rPr>
        <w:t xml:space="preserve"> exceto a foto.</w:t>
      </w:r>
    </w:p>
    <w:p w14:paraId="5E95D07C" w14:textId="77777777" w:rsidR="00FB100F" w:rsidRPr="00767901" w:rsidRDefault="00FB100F" w:rsidP="00336569">
      <w:pPr>
        <w:pStyle w:val="PargrafodaLista"/>
        <w:numPr>
          <w:ilvl w:val="0"/>
          <w:numId w:val="13"/>
        </w:numPr>
        <w:rPr>
          <w:lang w:val="pt"/>
        </w:rPr>
      </w:pPr>
      <w:r w:rsidRPr="00767901">
        <w:rPr>
          <w:lang w:val="pt"/>
        </w:rPr>
        <w:t>O apelido deve ser único.</w:t>
      </w:r>
    </w:p>
    <w:bookmarkEnd w:id="33"/>
    <w:p w14:paraId="346C0016" w14:textId="36F78968" w:rsidR="00FB100F" w:rsidRPr="00767901" w:rsidRDefault="00FB100F" w:rsidP="00336569">
      <w:pPr>
        <w:pStyle w:val="PargrafodaLista"/>
        <w:numPr>
          <w:ilvl w:val="0"/>
          <w:numId w:val="13"/>
        </w:numPr>
        <w:rPr>
          <w:lang w:val="pt"/>
        </w:rPr>
      </w:pPr>
      <w:r w:rsidRPr="00767901">
        <w:rPr>
          <w:lang w:val="pt"/>
        </w:rPr>
        <w:t>Os campos Cor favorita e time favorito deverão ter</w:t>
      </w:r>
      <w:r w:rsidRPr="00767901">
        <w:rPr>
          <w:rFonts w:cs="Segoe UI"/>
          <w:color w:val="171717"/>
          <w:shd w:val="clear" w:color="auto" w:fill="FFFFFF"/>
        </w:rPr>
        <w:t> “</w:t>
      </w:r>
      <w:r w:rsidRPr="00767901">
        <w:rPr>
          <w:rStyle w:val="nfase"/>
          <w:rFonts w:cs="Segoe UI"/>
          <w:color w:val="171717"/>
          <w:shd w:val="clear" w:color="auto" w:fill="FFFFFF"/>
        </w:rPr>
        <w:t>preenchimento automático”</w:t>
      </w:r>
      <w:r w:rsidRPr="00767901">
        <w:rPr>
          <w:rFonts w:cs="Segoe UI"/>
          <w:color w:val="171717"/>
          <w:shd w:val="clear" w:color="auto" w:fill="FFFFFF"/>
        </w:rPr>
        <w:t>. A sugestão irá aparecer após o 3o caracter</w:t>
      </w:r>
      <w:r w:rsidR="00767901">
        <w:rPr>
          <w:rFonts w:cs="Segoe UI"/>
          <w:color w:val="171717"/>
          <w:shd w:val="clear" w:color="auto" w:fill="FFFFFF"/>
        </w:rPr>
        <w:t>e</w:t>
      </w:r>
      <w:r w:rsidRPr="00767901">
        <w:rPr>
          <w:rFonts w:cs="Segoe UI"/>
          <w:color w:val="171717"/>
          <w:shd w:val="clear" w:color="auto" w:fill="FFFFFF"/>
        </w:rPr>
        <w:t xml:space="preserve"> digitado e deverá termina</w:t>
      </w:r>
      <w:r w:rsidR="000F1AEC" w:rsidRPr="00767901">
        <w:rPr>
          <w:rFonts w:cs="Segoe UI"/>
          <w:color w:val="171717"/>
          <w:shd w:val="clear" w:color="auto" w:fill="FFFFFF"/>
        </w:rPr>
        <w:t>r</w:t>
      </w:r>
      <w:r w:rsidRPr="00767901">
        <w:rPr>
          <w:rFonts w:cs="Segoe UI"/>
          <w:color w:val="171717"/>
          <w:shd w:val="clear" w:color="auto" w:fill="FFFFFF"/>
        </w:rPr>
        <w:t xml:space="preserve"> a palavra com base na entrada parcial do respectivo campo, pesquisado na</w:t>
      </w:r>
      <w:r w:rsidR="007200A2">
        <w:rPr>
          <w:rFonts w:cs="Segoe UI"/>
          <w:color w:val="171717"/>
          <w:shd w:val="clear" w:color="auto" w:fill="FFFFFF"/>
        </w:rPr>
        <w:t xml:space="preserve"> primeira</w:t>
      </w:r>
      <w:r w:rsidRPr="00767901">
        <w:rPr>
          <w:rFonts w:cs="Segoe UI"/>
          <w:color w:val="171717"/>
          <w:shd w:val="clear" w:color="auto" w:fill="FFFFFF"/>
        </w:rPr>
        <w:t xml:space="preserve"> ocorr</w:t>
      </w:r>
      <w:r w:rsidR="00767901">
        <w:rPr>
          <w:rFonts w:cs="Segoe UI"/>
          <w:color w:val="171717"/>
          <w:shd w:val="clear" w:color="auto" w:fill="FFFFFF"/>
        </w:rPr>
        <w:t>ê</w:t>
      </w:r>
      <w:r w:rsidRPr="00767901">
        <w:rPr>
          <w:rFonts w:cs="Segoe UI"/>
          <w:color w:val="171717"/>
          <w:shd w:val="clear" w:color="auto" w:fill="FFFFFF"/>
        </w:rPr>
        <w:t>ncia do banco de dados já cadastrado por outros usuários.</w:t>
      </w:r>
    </w:p>
    <w:p w14:paraId="2E4C1A12" w14:textId="1FFDFA7B" w:rsidR="00FB100F" w:rsidRPr="00767901" w:rsidRDefault="00FB100F" w:rsidP="00FB100F">
      <w:pPr>
        <w:pStyle w:val="PargrafodaLista"/>
        <w:ind w:left="1080"/>
        <w:rPr>
          <w:lang w:val="pt"/>
        </w:rPr>
      </w:pPr>
      <w:r w:rsidRPr="00767901">
        <w:rPr>
          <w:rFonts w:cs="Segoe UI"/>
          <w:color w:val="171717"/>
          <w:shd w:val="clear" w:color="auto" w:fill="FFFFFF"/>
        </w:rPr>
        <w:t xml:space="preserve">Ex.; </w:t>
      </w:r>
      <w:proofErr w:type="spellStart"/>
      <w:r w:rsidRPr="00767901">
        <w:rPr>
          <w:rFonts w:cs="Segoe UI"/>
          <w:color w:val="171717"/>
          <w:shd w:val="clear" w:color="auto" w:fill="FFFFFF"/>
        </w:rPr>
        <w:t>Bra</w:t>
      </w:r>
      <w:proofErr w:type="spellEnd"/>
      <w:r w:rsidRPr="00767901">
        <w:rPr>
          <w:rFonts w:cs="Segoe UI"/>
          <w:color w:val="171717"/>
          <w:shd w:val="clear" w:color="auto" w:fill="FFFFFF"/>
        </w:rPr>
        <w:t xml:space="preserve"> … O restante da palav</w:t>
      </w:r>
      <w:r w:rsidR="00767901">
        <w:rPr>
          <w:rFonts w:cs="Segoe UI"/>
          <w:color w:val="171717"/>
          <w:shd w:val="clear" w:color="auto" w:fill="FFFFFF"/>
        </w:rPr>
        <w:t>ra</w:t>
      </w:r>
      <w:r w:rsidRPr="00767901">
        <w:rPr>
          <w:rFonts w:cs="Segoe UI"/>
          <w:color w:val="171717"/>
          <w:shd w:val="clear" w:color="auto" w:fill="FFFFFF"/>
        </w:rPr>
        <w:t xml:space="preserve"> irá aparecer em uma fonte mais clara. Se o usuário clicar no campo ou digitar ENTER, </w:t>
      </w:r>
      <w:proofErr w:type="gramStart"/>
      <w:r w:rsidRPr="00767901">
        <w:rPr>
          <w:rFonts w:cs="Segoe UI"/>
          <w:color w:val="171717"/>
          <w:shd w:val="clear" w:color="auto" w:fill="FFFFFF"/>
        </w:rPr>
        <w:t>estará aceitando</w:t>
      </w:r>
      <w:proofErr w:type="gramEnd"/>
      <w:r w:rsidRPr="00767901">
        <w:rPr>
          <w:rFonts w:cs="Segoe UI"/>
          <w:color w:val="171717"/>
          <w:shd w:val="clear" w:color="auto" w:fill="FFFFFF"/>
        </w:rPr>
        <w:t xml:space="preserve"> a sugestão. Caso contrário, poderá continuar digitando. (OU UMA LISTA ABAIXO DO CAMPO)</w:t>
      </w:r>
    </w:p>
    <w:p w14:paraId="3890E25B" w14:textId="6D7F1247" w:rsidR="00FB100F" w:rsidRPr="00767901" w:rsidRDefault="00FB100F" w:rsidP="00336569">
      <w:pPr>
        <w:pStyle w:val="PargrafodaLista"/>
        <w:numPr>
          <w:ilvl w:val="0"/>
          <w:numId w:val="13"/>
        </w:numPr>
        <w:rPr>
          <w:lang w:val="pt"/>
        </w:rPr>
      </w:pPr>
      <w:r w:rsidRPr="00767901">
        <w:rPr>
          <w:lang w:val="pt"/>
        </w:rPr>
        <w:t>Após</w:t>
      </w:r>
      <w:r w:rsidR="00767901">
        <w:rPr>
          <w:lang w:val="pt"/>
        </w:rPr>
        <w:t xml:space="preserve"> </w:t>
      </w:r>
      <w:r w:rsidRPr="00767901">
        <w:rPr>
          <w:lang w:val="pt"/>
        </w:rPr>
        <w:t>preenchimento e validação dos campos, salvar os dados. Após, deverá apresentar a tela principal.</w:t>
      </w:r>
    </w:p>
    <w:p w14:paraId="29489148" w14:textId="77777777" w:rsidR="00FB100F" w:rsidRPr="00767901" w:rsidRDefault="00FB100F" w:rsidP="00336569">
      <w:pPr>
        <w:pStyle w:val="PargrafodaLista"/>
        <w:numPr>
          <w:ilvl w:val="0"/>
          <w:numId w:val="13"/>
        </w:numPr>
        <w:rPr>
          <w:lang w:val="pt"/>
        </w:rPr>
      </w:pPr>
      <w:r w:rsidRPr="00767901">
        <w:rPr>
          <w:lang w:val="pt"/>
        </w:rPr>
        <w:t>Ao terminar o cadastro, enviar uma notificação ao usuário que fez o convite. “Convidado &lt;</w:t>
      </w:r>
      <w:proofErr w:type="spellStart"/>
      <w:r w:rsidRPr="00767901">
        <w:rPr>
          <w:lang w:val="pt"/>
        </w:rPr>
        <w:t>email</w:t>
      </w:r>
      <w:proofErr w:type="spellEnd"/>
      <w:r w:rsidRPr="00767901">
        <w:rPr>
          <w:lang w:val="pt"/>
        </w:rPr>
        <w:t>&gt; realizou o cadastro em &lt;data / hora&gt;.”</w:t>
      </w:r>
    </w:p>
    <w:p w14:paraId="1C33CFAA" w14:textId="3F9AE6F4" w:rsidR="00FB100F" w:rsidRPr="00767901" w:rsidRDefault="00FB100F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34" w:name="_Toc51768765"/>
      <w:bookmarkStart w:id="35" w:name="_Toc52368007"/>
      <w:bookmarkStart w:id="36" w:name="_Toc54620202"/>
      <w:bookmarkStart w:id="37" w:name="_Toc87621428"/>
      <w:r w:rsidRPr="00767901">
        <w:rPr>
          <w:rFonts w:ascii="Frutiger LT Com 55 Roman" w:hAnsi="Frutiger LT Com 55 Roman"/>
          <w:lang w:val="pt"/>
        </w:rPr>
        <w:t>Tela Principa</w:t>
      </w:r>
      <w:bookmarkEnd w:id="34"/>
      <w:r w:rsidRPr="00767901">
        <w:rPr>
          <w:rFonts w:ascii="Frutiger LT Com 55 Roman" w:hAnsi="Frutiger LT Com 55 Roman"/>
          <w:lang w:val="pt"/>
        </w:rPr>
        <w:t>l</w:t>
      </w:r>
      <w:bookmarkEnd w:id="35"/>
      <w:bookmarkEnd w:id="36"/>
      <w:bookmarkEnd w:id="37"/>
    </w:p>
    <w:p w14:paraId="0AB25EE3" w14:textId="639DC124" w:rsidR="00FB100F" w:rsidRPr="00767901" w:rsidRDefault="00706FBE" w:rsidP="00FB100F">
      <w:pPr>
        <w:ind w:left="360"/>
        <w:rPr>
          <w:lang w:val="pt"/>
        </w:rPr>
      </w:pPr>
      <w:r>
        <w:rPr>
          <w:noProof/>
          <w:lang w:val="pt"/>
        </w:rPr>
        <w:drawing>
          <wp:anchor distT="0" distB="0" distL="114300" distR="114300" simplePos="0" relativeHeight="251672576" behindDoc="0" locked="0" layoutInCell="1" allowOverlap="1" wp14:anchorId="5605F9A0" wp14:editId="7CBC785A">
            <wp:simplePos x="0" y="0"/>
            <wp:positionH relativeFrom="column">
              <wp:posOffset>3496830</wp:posOffset>
            </wp:positionH>
            <wp:positionV relativeFrom="paragraph">
              <wp:posOffset>269182</wp:posOffset>
            </wp:positionV>
            <wp:extent cx="2901315" cy="1205230"/>
            <wp:effectExtent l="0" t="0" r="0" b="0"/>
            <wp:wrapSquare wrapText="bothSides"/>
            <wp:docPr id="6" name="Imagem 6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00F" w:rsidRPr="00767901">
        <w:rPr>
          <w:lang w:val="pt"/>
        </w:rPr>
        <w:t xml:space="preserve">A tela principal será apresentada com os itens de menu conforme tela </w:t>
      </w:r>
      <w:r w:rsidR="00B478E6" w:rsidRPr="00767901">
        <w:rPr>
          <w:lang w:val="pt"/>
        </w:rPr>
        <w:t xml:space="preserve">ao lado. Apresentar a foto cadastrada do usuário logado na barra. Caso não tenha </w:t>
      </w:r>
      <w:r w:rsidR="00316D73" w:rsidRPr="00767901">
        <w:rPr>
          <w:lang w:val="pt"/>
        </w:rPr>
        <w:t>foto cadastrada, apresentara a imagem SemFoto.png.</w:t>
      </w:r>
    </w:p>
    <w:p w14:paraId="77EEF1CB" w14:textId="08FB5624" w:rsidR="00FB100F" w:rsidRPr="00767901" w:rsidRDefault="00FB100F" w:rsidP="00FB100F">
      <w:pPr>
        <w:rPr>
          <w:lang w:val="pt"/>
        </w:rPr>
      </w:pPr>
    </w:p>
    <w:p w14:paraId="24BEF5F4" w14:textId="77777777" w:rsidR="00FB100F" w:rsidRPr="00767901" w:rsidRDefault="00FB100F" w:rsidP="00FB100F">
      <w:pPr>
        <w:rPr>
          <w:lang w:val="pt"/>
        </w:rPr>
      </w:pPr>
    </w:p>
    <w:p w14:paraId="6EE0BEE9" w14:textId="77777777" w:rsidR="00FB100F" w:rsidRPr="00767901" w:rsidRDefault="00FB100F" w:rsidP="00FB100F">
      <w:pPr>
        <w:rPr>
          <w:lang w:val="pt"/>
        </w:rPr>
      </w:pPr>
    </w:p>
    <w:p w14:paraId="5071FB9A" w14:textId="0D9350D6" w:rsidR="00FB100F" w:rsidRPr="00767901" w:rsidRDefault="00707D78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r>
        <w:rPr>
          <w:rFonts w:ascii="Frutiger LT Com 55 Roman" w:hAnsi="Frutiger LT Com 55 Roman"/>
          <w:lang w:val="pt"/>
        </w:rPr>
        <w:br w:type="column"/>
      </w:r>
      <w:bookmarkStart w:id="38" w:name="_Toc87621429"/>
      <w:r w:rsidR="00FB100F" w:rsidRPr="00767901">
        <w:rPr>
          <w:rFonts w:ascii="Frutiger LT Com 55 Roman" w:hAnsi="Frutiger LT Com 55 Roman"/>
          <w:lang w:val="pt"/>
        </w:rPr>
        <w:lastRenderedPageBreak/>
        <w:t>Perfil</w:t>
      </w:r>
      <w:bookmarkEnd w:id="38"/>
    </w:p>
    <w:p w14:paraId="3FCE24F4" w14:textId="44754EE8" w:rsidR="00FB100F" w:rsidRPr="00767901" w:rsidRDefault="0076152F" w:rsidP="00FB100F">
      <w:pPr>
        <w:ind w:left="426"/>
        <w:rPr>
          <w:lang w:val="pt"/>
        </w:rPr>
      </w:pPr>
      <w:r w:rsidRPr="00767901">
        <w:rPr>
          <w:noProof/>
          <w:lang w:val="pt"/>
        </w:rPr>
        <w:drawing>
          <wp:anchor distT="0" distB="0" distL="114300" distR="114300" simplePos="0" relativeHeight="251664384" behindDoc="0" locked="0" layoutInCell="1" allowOverlap="1" wp14:anchorId="67A9F5A6" wp14:editId="2B7C341D">
            <wp:simplePos x="0" y="0"/>
            <wp:positionH relativeFrom="column">
              <wp:posOffset>3928110</wp:posOffset>
            </wp:positionH>
            <wp:positionV relativeFrom="paragraph">
              <wp:posOffset>49530</wp:posOffset>
            </wp:positionV>
            <wp:extent cx="2422525" cy="1828800"/>
            <wp:effectExtent l="0" t="0" r="0" b="0"/>
            <wp:wrapSquare wrapText="bothSides"/>
            <wp:docPr id="2" name="Imagem 2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00F" w:rsidRPr="00767901">
        <w:rPr>
          <w:lang w:val="pt"/>
        </w:rPr>
        <w:t xml:space="preserve">Ao dar um duplo clique na foto do usuário logado, apresentar os dados do perfil, numa janela </w:t>
      </w:r>
      <w:proofErr w:type="spellStart"/>
      <w:r w:rsidR="00FB100F" w:rsidRPr="00767901">
        <w:rPr>
          <w:lang w:val="pt"/>
        </w:rPr>
        <w:t>popup</w:t>
      </w:r>
      <w:proofErr w:type="spellEnd"/>
      <w:r w:rsidR="00FB100F" w:rsidRPr="00767901">
        <w:rPr>
          <w:lang w:val="pt"/>
        </w:rPr>
        <w:t>.</w:t>
      </w:r>
    </w:p>
    <w:p w14:paraId="626C6E98" w14:textId="35CB8479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 xml:space="preserve">Os dados podem ser alterados, exceto o </w:t>
      </w:r>
      <w:proofErr w:type="spellStart"/>
      <w:r w:rsidRPr="00767901">
        <w:rPr>
          <w:lang w:val="pt"/>
        </w:rPr>
        <w:t>email</w:t>
      </w:r>
      <w:proofErr w:type="spellEnd"/>
      <w:r w:rsidRPr="00767901">
        <w:rPr>
          <w:lang w:val="pt"/>
        </w:rPr>
        <w:t xml:space="preserve">. Ao clicar no </w:t>
      </w:r>
      <w:r w:rsidR="00A52FDA" w:rsidRPr="00767901">
        <w:rPr>
          <w:lang w:val="pt"/>
        </w:rPr>
        <w:t>botão</w:t>
      </w:r>
      <w:r w:rsidRPr="00767901">
        <w:rPr>
          <w:lang w:val="pt"/>
        </w:rPr>
        <w:t xml:space="preserve"> salvar, efetivar a alteração no banco de dados.</w:t>
      </w:r>
    </w:p>
    <w:p w14:paraId="74DBA1C5" w14:textId="77777777" w:rsidR="00FB100F" w:rsidRPr="00767901" w:rsidRDefault="00FB100F" w:rsidP="00FB100F">
      <w:pPr>
        <w:rPr>
          <w:b/>
          <w:bCs/>
          <w:lang w:val="pt"/>
        </w:rPr>
      </w:pPr>
    </w:p>
    <w:p w14:paraId="4D4A6117" w14:textId="77777777" w:rsidR="00FB100F" w:rsidRPr="00767901" w:rsidRDefault="00FB100F" w:rsidP="00FB100F">
      <w:pPr>
        <w:rPr>
          <w:b/>
          <w:bCs/>
          <w:lang w:val="pt"/>
        </w:rPr>
      </w:pPr>
    </w:p>
    <w:p w14:paraId="190C403D" w14:textId="77777777" w:rsidR="0076152F" w:rsidRPr="00767901" w:rsidRDefault="0076152F" w:rsidP="00FB100F">
      <w:pPr>
        <w:pStyle w:val="Ttulo3"/>
        <w:ind w:left="426"/>
        <w:rPr>
          <w:rFonts w:ascii="Frutiger LT Com 55 Roman" w:hAnsi="Frutiger LT Com 55 Roman"/>
          <w:lang w:val="pt"/>
        </w:rPr>
      </w:pPr>
    </w:p>
    <w:p w14:paraId="4516028A" w14:textId="77777777" w:rsidR="0076152F" w:rsidRPr="00767901" w:rsidRDefault="0076152F" w:rsidP="00FB100F">
      <w:pPr>
        <w:pStyle w:val="Ttulo3"/>
        <w:ind w:left="426"/>
        <w:rPr>
          <w:rFonts w:ascii="Frutiger LT Com 55 Roman" w:hAnsi="Frutiger LT Com 55 Roman"/>
          <w:lang w:val="pt"/>
        </w:rPr>
      </w:pPr>
    </w:p>
    <w:p w14:paraId="397B93C3" w14:textId="18EE7738" w:rsidR="00FB100F" w:rsidRPr="00767901" w:rsidRDefault="00FB100F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39" w:name="_Toc87621430"/>
      <w:r w:rsidRPr="00767901">
        <w:rPr>
          <w:rFonts w:ascii="Frutiger LT Com 55 Roman" w:hAnsi="Frutiger LT Com 55 Roman"/>
          <w:lang w:val="pt"/>
        </w:rPr>
        <w:t>Menu Convidados</w:t>
      </w:r>
      <w:bookmarkEnd w:id="39"/>
    </w:p>
    <w:p w14:paraId="54E0629A" w14:textId="77777777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 xml:space="preserve">Nessa opção será possível visualizar todos os usuários convidados pelo usuário logado e convidar novos amigos a integrar no grupo de usuários. </w:t>
      </w:r>
    </w:p>
    <w:p w14:paraId="3F3381B7" w14:textId="4C2FD3BB" w:rsidR="00FB100F" w:rsidRPr="00767901" w:rsidRDefault="00FB100F" w:rsidP="00FB100F">
      <w:pPr>
        <w:ind w:left="426"/>
        <w:rPr>
          <w:lang w:val="pt"/>
        </w:rPr>
      </w:pPr>
      <w:r w:rsidRPr="00767901">
        <w:rPr>
          <w:noProof/>
          <w:lang w:val="pt"/>
        </w:rPr>
        <w:drawing>
          <wp:anchor distT="0" distB="0" distL="114300" distR="114300" simplePos="0" relativeHeight="251663360" behindDoc="0" locked="0" layoutInCell="1" allowOverlap="1" wp14:anchorId="40162E2B" wp14:editId="2DF5EFA1">
            <wp:simplePos x="0" y="0"/>
            <wp:positionH relativeFrom="column">
              <wp:posOffset>4765652</wp:posOffset>
            </wp:positionH>
            <wp:positionV relativeFrom="paragraph">
              <wp:posOffset>62610</wp:posOffset>
            </wp:positionV>
            <wp:extent cx="1635125" cy="1815465"/>
            <wp:effectExtent l="0" t="0" r="3175" b="0"/>
            <wp:wrapSquare wrapText="bothSides"/>
            <wp:docPr id="8" name="Imagem 8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lang w:val="pt"/>
        </w:rPr>
        <w:t xml:space="preserve">O usuário poderá </w:t>
      </w:r>
      <w:r w:rsidR="00A52FDA" w:rsidRPr="00767901">
        <w:rPr>
          <w:lang w:val="pt"/>
        </w:rPr>
        <w:t>visualizar</w:t>
      </w:r>
      <w:r w:rsidRPr="00767901">
        <w:rPr>
          <w:lang w:val="pt"/>
        </w:rPr>
        <w:t xml:space="preserve"> os dados </w:t>
      </w:r>
      <w:r w:rsidR="005C17FF" w:rsidRPr="00767901">
        <w:rPr>
          <w:lang w:val="pt"/>
        </w:rPr>
        <w:t xml:space="preserve">da seguinte </w:t>
      </w:r>
      <w:r w:rsidRPr="00767901">
        <w:rPr>
          <w:lang w:val="pt"/>
        </w:rPr>
        <w:t>forma:</w:t>
      </w:r>
    </w:p>
    <w:p w14:paraId="3604262B" w14:textId="77777777" w:rsidR="00FB100F" w:rsidRPr="00767901" w:rsidRDefault="00FB100F" w:rsidP="00FB100F">
      <w:pPr>
        <w:ind w:left="720"/>
        <w:rPr>
          <w:lang w:val="pt"/>
        </w:rPr>
      </w:pPr>
      <w:r w:rsidRPr="00767901">
        <w:rPr>
          <w:b/>
          <w:bCs/>
          <w:lang w:val="pt"/>
        </w:rPr>
        <w:t xml:space="preserve">Listagem: </w:t>
      </w:r>
      <w:r w:rsidRPr="00767901">
        <w:rPr>
          <w:lang w:val="pt"/>
        </w:rPr>
        <w:t>Os usuários convidados serão apresentados conforme listagem abaixo (foto em formato circular, apelido do usuário e o status do usuário (cadastrado / pendente / expirado)</w:t>
      </w:r>
    </w:p>
    <w:p w14:paraId="58390D8C" w14:textId="77777777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Apresentar todos os usuários convidados pelo usuário logado.</w:t>
      </w:r>
    </w:p>
    <w:p w14:paraId="1FC98A1B" w14:textId="6022E71F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Apresentar o</w:t>
      </w:r>
      <w:r w:rsidR="00C33189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 </w:t>
      </w:r>
      <w:proofErr w:type="spellStart"/>
      <w:r w:rsidR="00C33189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email</w:t>
      </w:r>
      <w:proofErr w:type="spellEnd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, a foto e o status.</w:t>
      </w:r>
    </w:p>
    <w:p w14:paraId="11C3E3E9" w14:textId="4646BB76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Os convidados devem estar em ordem alfabética (do nome)</w:t>
      </w:r>
    </w:p>
    <w:p w14:paraId="230B1AAB" w14:textId="77777777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Destacar:</w:t>
      </w:r>
    </w:p>
    <w:p w14:paraId="7C0ACE5C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fonte vermelho os usuários convidados que estão com a data expirada no sistema</w:t>
      </w:r>
    </w:p>
    <w:p w14:paraId="459BA11F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fonte amarelo os usuários convidados ainda não cadastrados</w:t>
      </w:r>
    </w:p>
    <w:p w14:paraId="7E810C48" w14:textId="522E48DD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O status apresentar um botão com as bordas arredondadas, as seguintes </w:t>
      </w:r>
      <w:r w:rsidR="00A52FDA"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informações</w:t>
      </w: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:</w:t>
      </w:r>
    </w:p>
    <w:p w14:paraId="37C1272F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Pendente – o convidado ainda não realizou seu cadastro no sistema</w:t>
      </w:r>
    </w:p>
    <w:p w14:paraId="080907D3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Cadastrado – usuário cadastrado. Nesse caso, ao passar com o mouse no ícone do status, apresentar a quantidade de dias que o usuário realizou o cadastro</w:t>
      </w:r>
    </w:p>
    <w:p w14:paraId="5D7DE3A5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Expirado – Mais que 30 dias que recebeu o convite e ainda não realizou o cadastro</w:t>
      </w:r>
    </w:p>
    <w:p w14:paraId="41932169" w14:textId="77777777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Revalidar Convites</w:t>
      </w:r>
    </w:p>
    <w:p w14:paraId="44758546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Todos os usuários convidados que estão com data expirada (30 dias mais 1 após da data atual), terão suas datas alteradas para a data atual)</w:t>
      </w:r>
    </w:p>
    <w:p w14:paraId="6B8696E2" w14:textId="77777777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Procurar Contatos</w:t>
      </w:r>
    </w:p>
    <w:p w14:paraId="25574EBE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Será possível procurar um usuário digitando parte do seu apelido ou </w:t>
      </w:r>
      <w:proofErr w:type="spellStart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email</w:t>
      </w:r>
      <w:proofErr w:type="spellEnd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.</w:t>
      </w:r>
    </w:p>
    <w:p w14:paraId="2174A591" w14:textId="3F29EC4A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A lista será filtrada a cada caractere digitado na caixa de pesquisa.</w:t>
      </w:r>
    </w:p>
    <w:p w14:paraId="3A1E3E94" w14:textId="02FF2E07" w:rsidR="007C3936" w:rsidRPr="00767901" w:rsidRDefault="007C3936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noProof/>
          <w:sz w:val="20"/>
          <w:szCs w:val="22"/>
          <w:lang w:val="pt" w:eastAsia="en-US"/>
        </w:rPr>
        <w:drawing>
          <wp:anchor distT="0" distB="0" distL="114300" distR="114300" simplePos="0" relativeHeight="251662336" behindDoc="0" locked="0" layoutInCell="1" allowOverlap="1" wp14:anchorId="4EF6BC51" wp14:editId="3B65BB24">
            <wp:simplePos x="0" y="0"/>
            <wp:positionH relativeFrom="column">
              <wp:posOffset>2104878</wp:posOffset>
            </wp:positionH>
            <wp:positionV relativeFrom="paragraph">
              <wp:posOffset>283747</wp:posOffset>
            </wp:positionV>
            <wp:extent cx="212090" cy="212090"/>
            <wp:effectExtent l="0" t="0" r="0" b="0"/>
            <wp:wrapNone/>
            <wp:docPr id="29" name="Imagem 29" descr="Adicionar O ícone Vector, Adicionar ícones, Adicionar O ícone, Além De ícone  Imagem PNG e Vetor Para Download Grat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dicionar O ícone Vector, Adicionar ícones, Adicionar O ícone, Além De ícone  Imagem PNG e Vetor Para Download Gratuit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Para os usuários com status cadastrado, ao passar com o mouse em cima, apresentar a quantidade de dias que ele já realizou o cadastro. Para os outros status não apresentar nada.</w:t>
      </w:r>
    </w:p>
    <w:p w14:paraId="13007DA7" w14:textId="4ACAD616" w:rsidR="00FB100F" w:rsidRPr="00767901" w:rsidRDefault="00FB100F" w:rsidP="00336569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Para Convidar um Amigo: </w:t>
      </w:r>
    </w:p>
    <w:p w14:paraId="14E11835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Para fazer um convite, informar o </w:t>
      </w:r>
      <w:proofErr w:type="spellStart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email</w:t>
      </w:r>
      <w:proofErr w:type="spellEnd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 do amigo.</w:t>
      </w:r>
    </w:p>
    <w:p w14:paraId="1A6A66FF" w14:textId="77777777" w:rsidR="00FB100F" w:rsidRPr="00767901" w:rsidRDefault="00FB100F" w:rsidP="00336569">
      <w:pPr>
        <w:pStyle w:val="NormalWeb"/>
        <w:numPr>
          <w:ilvl w:val="1"/>
          <w:numId w:val="11"/>
        </w:numPr>
        <w:shd w:val="clear" w:color="auto" w:fill="FFFFFF"/>
        <w:spacing w:before="0" w:beforeAutospacing="0"/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</w:pPr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Verificar se o </w:t>
      </w:r>
      <w:proofErr w:type="spellStart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email</w:t>
      </w:r>
      <w:proofErr w:type="spellEnd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 já está cadastrado na lista de usuários. Caso não esteja, salvar o </w:t>
      </w:r>
      <w:proofErr w:type="spellStart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>email</w:t>
      </w:r>
      <w:proofErr w:type="spellEnd"/>
      <w:r w:rsidRPr="00767901">
        <w:rPr>
          <w:rFonts w:ascii="Frutiger LT Com 55 Roman" w:eastAsiaTheme="minorHAnsi" w:hAnsi="Frutiger LT Com 55 Roman" w:cstheme="minorBidi"/>
          <w:sz w:val="20"/>
          <w:szCs w:val="22"/>
          <w:lang w:val="pt" w:eastAsia="en-US"/>
        </w:rPr>
        <w:t xml:space="preserve"> e a data do convite.</w:t>
      </w:r>
    </w:p>
    <w:p w14:paraId="4C543584" w14:textId="6790E939" w:rsidR="00FB100F" w:rsidRPr="00767901" w:rsidRDefault="00707D78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r>
        <w:rPr>
          <w:rFonts w:ascii="Frutiger LT Com 55 Roman" w:hAnsi="Frutiger LT Com 55 Roman"/>
          <w:lang w:val="pt"/>
        </w:rPr>
        <w:br w:type="column"/>
      </w:r>
      <w:bookmarkStart w:id="40" w:name="_Toc87621431"/>
      <w:r w:rsidR="00FB100F" w:rsidRPr="00767901">
        <w:rPr>
          <w:rFonts w:ascii="Frutiger LT Com 55 Roman" w:hAnsi="Frutiger LT Com 55 Roman"/>
          <w:lang w:val="pt"/>
        </w:rPr>
        <w:lastRenderedPageBreak/>
        <w:t>Menu Jogos</w:t>
      </w:r>
      <w:bookmarkEnd w:id="40"/>
    </w:p>
    <w:p w14:paraId="6FFF9060" w14:textId="77777777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>Apresentar um filtro para selecionar a Competição. Inicialmente o campo de filtro deve vir vazio e deverá ser carregado com o ano das competições cadastrados.</w:t>
      </w:r>
    </w:p>
    <w:p w14:paraId="3A52A85D" w14:textId="77777777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 xml:space="preserve">Apresentar a listagem de todos os jogos. </w:t>
      </w:r>
    </w:p>
    <w:tbl>
      <w:tblPr>
        <w:tblW w:w="6033" w:type="dxa"/>
        <w:tblInd w:w="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8"/>
        <w:gridCol w:w="1032"/>
        <w:gridCol w:w="1156"/>
        <w:gridCol w:w="1263"/>
        <w:gridCol w:w="706"/>
        <w:gridCol w:w="1264"/>
        <w:gridCol w:w="1157"/>
      </w:tblGrid>
      <w:tr w:rsidR="00FB100F" w:rsidRPr="00767901" w14:paraId="158FC537" w14:textId="77777777" w:rsidTr="006A476A">
        <w:trPr>
          <w:trHeight w:val="288"/>
        </w:trPr>
        <w:tc>
          <w:tcPr>
            <w:tcW w:w="603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011CA6F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Ano Competição / Local Competição</w:t>
            </w:r>
          </w:p>
        </w:tc>
      </w:tr>
      <w:tr w:rsidR="00FB100F" w:rsidRPr="00767901" w14:paraId="095A6263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78D8DFF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Data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C8D4043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Hora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1E70EE6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Time1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8336F1C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Placar1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83A7230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X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3BA6A7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Placar2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C754164" w14:textId="77777777" w:rsidR="00FB100F" w:rsidRPr="00767901" w:rsidRDefault="00FB100F" w:rsidP="006A476A">
            <w:pPr>
              <w:spacing w:after="0" w:line="240" w:lineRule="auto"/>
              <w:ind w:left="426"/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b/>
                <w:bCs/>
                <w:color w:val="000000"/>
                <w:sz w:val="22"/>
                <w:lang w:eastAsia="pt-BR"/>
              </w:rPr>
              <w:t>Time2</w:t>
            </w:r>
          </w:p>
        </w:tc>
      </w:tr>
      <w:tr w:rsidR="00FB100F" w:rsidRPr="00767901" w14:paraId="5729AABC" w14:textId="77777777" w:rsidTr="006A476A">
        <w:trPr>
          <w:trHeight w:val="288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274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8112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5E619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90F0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206A9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6650C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6D8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0B4AFF5D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CE3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E8DEA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089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BC9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F5733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12CC6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7B5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336DF8FC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34EF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BB0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29CB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F4A6E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7373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D862E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166B6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339D2FDC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9D1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9298B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B825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9946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BD43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2E40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3925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358F917B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E895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77EA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396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05C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56EB8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545C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2172B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5768946A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CF2C0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8C23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1F32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1FB8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8A7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FE8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2B0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286AB801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28930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5D8B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D6DA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3D5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90BC5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6440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C35E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1605ADC2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C373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3D863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1DF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84C7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B3F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8E836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13A4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12FD50F6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979B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14F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1F52B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7427F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CDB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7B01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3EEF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41CF6199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7A3D8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54AF7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9DA19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A80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A0DA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66A0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CCFDE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4BDAC812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FFE6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7F40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EAA6B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A19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EF13A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8DE5E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91A3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  <w:tr w:rsidR="00FB100F" w:rsidRPr="00767901" w14:paraId="1DEBFD8A" w14:textId="77777777" w:rsidTr="006A476A">
        <w:trPr>
          <w:trHeight w:val="288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A3AA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9BF84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D511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A3CD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EB2E8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25A68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FF62" w14:textId="77777777" w:rsidR="00FB100F" w:rsidRPr="00767901" w:rsidRDefault="00FB100F" w:rsidP="006A476A">
            <w:pPr>
              <w:spacing w:after="0" w:line="240" w:lineRule="auto"/>
              <w:ind w:left="426"/>
              <w:rPr>
                <w:rFonts w:eastAsia="Times New Roman" w:cs="Calibri"/>
                <w:color w:val="000000"/>
                <w:sz w:val="22"/>
                <w:lang w:eastAsia="pt-BR"/>
              </w:rPr>
            </w:pPr>
            <w:r w:rsidRPr="00767901">
              <w:rPr>
                <w:rFonts w:eastAsia="Times New Roman" w:cs="Calibri"/>
                <w:color w:val="000000"/>
                <w:sz w:val="22"/>
                <w:lang w:eastAsia="pt-BR"/>
              </w:rPr>
              <w:t> </w:t>
            </w:r>
          </w:p>
        </w:tc>
      </w:tr>
    </w:tbl>
    <w:p w14:paraId="016A4DAF" w14:textId="35E1EA43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 xml:space="preserve">Inicialmente será ordenado por data. Ao clicar no rotulo da </w:t>
      </w:r>
      <w:r w:rsidR="007E3054">
        <w:rPr>
          <w:lang w:val="pt"/>
        </w:rPr>
        <w:t>Time</w:t>
      </w:r>
      <w:r w:rsidRPr="00767901">
        <w:rPr>
          <w:lang w:val="pt"/>
        </w:rPr>
        <w:t xml:space="preserve"> 1 ou da </w:t>
      </w:r>
      <w:r w:rsidR="007E3054">
        <w:rPr>
          <w:lang w:val="pt"/>
        </w:rPr>
        <w:t>Time</w:t>
      </w:r>
      <w:r w:rsidRPr="00767901">
        <w:rPr>
          <w:lang w:val="pt"/>
        </w:rPr>
        <w:t xml:space="preserve"> 2, aplicar a ordenação</w:t>
      </w:r>
      <w:r w:rsidR="00F861E8" w:rsidRPr="00767901">
        <w:rPr>
          <w:lang w:val="pt"/>
        </w:rPr>
        <w:t xml:space="preserve"> da coluna selecionada</w:t>
      </w:r>
      <w:r w:rsidRPr="00767901">
        <w:rPr>
          <w:lang w:val="pt"/>
        </w:rPr>
        <w:t xml:space="preserve"> (ordem alfabética)</w:t>
      </w:r>
    </w:p>
    <w:p w14:paraId="6632EF0A" w14:textId="4986F41E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 xml:space="preserve">Em cada jogo, o time que venceu o jogo deverá </w:t>
      </w:r>
      <w:r w:rsidR="00D670B1" w:rsidRPr="00767901">
        <w:rPr>
          <w:lang w:val="pt"/>
        </w:rPr>
        <w:t>ter o texto do nome</w:t>
      </w:r>
      <w:r w:rsidRPr="00767901">
        <w:rPr>
          <w:lang w:val="pt"/>
        </w:rPr>
        <w:t xml:space="preserve"> </w:t>
      </w:r>
      <w:r w:rsidR="00D670B1" w:rsidRPr="00767901">
        <w:rPr>
          <w:lang w:val="pt"/>
        </w:rPr>
        <w:t xml:space="preserve">do time </w:t>
      </w:r>
      <w:r w:rsidRPr="00767901">
        <w:rPr>
          <w:lang w:val="pt"/>
        </w:rPr>
        <w:t>destacado em AZUL. Se o jogo foi empate,</w:t>
      </w:r>
      <w:r w:rsidR="006861EF" w:rsidRPr="00767901">
        <w:rPr>
          <w:lang w:val="pt"/>
        </w:rPr>
        <w:t xml:space="preserve"> </w:t>
      </w:r>
      <w:r w:rsidR="00D670B1" w:rsidRPr="00767901">
        <w:rPr>
          <w:lang w:val="pt"/>
        </w:rPr>
        <w:t>o fundo da célula</w:t>
      </w:r>
      <w:r w:rsidRPr="00767901">
        <w:rPr>
          <w:lang w:val="pt"/>
        </w:rPr>
        <w:t xml:space="preserve"> </w:t>
      </w:r>
      <w:r w:rsidR="00D670B1" w:rsidRPr="00767901">
        <w:rPr>
          <w:lang w:val="pt"/>
        </w:rPr>
        <w:t>do nome dos</w:t>
      </w:r>
      <w:r w:rsidRPr="00767901">
        <w:rPr>
          <w:lang w:val="pt"/>
        </w:rPr>
        <w:t xml:space="preserve"> dois</w:t>
      </w:r>
      <w:r w:rsidR="00D670B1" w:rsidRPr="00767901">
        <w:rPr>
          <w:lang w:val="pt"/>
        </w:rPr>
        <w:t xml:space="preserve"> </w:t>
      </w:r>
      <w:r w:rsidRPr="00767901">
        <w:rPr>
          <w:lang w:val="pt"/>
        </w:rPr>
        <w:t>times deverão estar destacados em amarelo</w:t>
      </w:r>
      <w:r w:rsidR="00D670B1" w:rsidRPr="00767901">
        <w:rPr>
          <w:lang w:val="pt"/>
        </w:rPr>
        <w:t>.</w:t>
      </w:r>
    </w:p>
    <w:p w14:paraId="4B0942E0" w14:textId="3BDE0C19" w:rsidR="00FB100F" w:rsidRPr="00767901" w:rsidRDefault="00706FBE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41" w:name="_Toc87621432"/>
      <w:r>
        <w:rPr>
          <w:rFonts w:ascii="Frutiger LT Com 55 Roman" w:hAnsi="Frutiger LT Com 55 Roman"/>
          <w:lang w:val="pt"/>
        </w:rPr>
        <w:t xml:space="preserve">Menu </w:t>
      </w:r>
      <w:r w:rsidR="00FB100F" w:rsidRPr="00767901">
        <w:rPr>
          <w:rFonts w:ascii="Frutiger LT Com 55 Roman" w:hAnsi="Frutiger LT Com 55 Roman"/>
          <w:lang w:val="pt"/>
        </w:rPr>
        <w:t>Ranking</w:t>
      </w:r>
      <w:bookmarkEnd w:id="41"/>
    </w:p>
    <w:p w14:paraId="5F1A4666" w14:textId="53532D24" w:rsidR="00FB100F" w:rsidRPr="00767901" w:rsidRDefault="00FB100F" w:rsidP="00FB100F">
      <w:pPr>
        <w:ind w:left="426"/>
        <w:rPr>
          <w:lang w:val="pt"/>
        </w:rPr>
      </w:pPr>
      <w:r w:rsidRPr="00767901">
        <w:rPr>
          <w:lang w:val="pt"/>
        </w:rPr>
        <w:t xml:space="preserve">Na tela principal, menu Ranking, poderemos visualizar os resultados das competições das Copas do Mundo dos últimos anos. </w:t>
      </w:r>
      <w:r w:rsidR="00211775" w:rsidRPr="00767901">
        <w:rPr>
          <w:lang w:val="pt"/>
        </w:rPr>
        <w:t>Apresentar um</w:t>
      </w:r>
      <w:r w:rsidR="006D11B0">
        <w:rPr>
          <w:lang w:val="pt"/>
        </w:rPr>
        <w:t xml:space="preserve"> campo </w:t>
      </w:r>
      <w:r w:rsidR="00211775" w:rsidRPr="00767901">
        <w:rPr>
          <w:lang w:val="pt"/>
        </w:rPr>
        <w:t xml:space="preserve">para selecionar </w:t>
      </w:r>
      <w:r w:rsidR="006D11B0">
        <w:rPr>
          <w:lang w:val="pt"/>
        </w:rPr>
        <w:t>o ano da</w:t>
      </w:r>
      <w:r w:rsidR="00211775" w:rsidRPr="00767901">
        <w:rPr>
          <w:lang w:val="pt"/>
        </w:rPr>
        <w:t xml:space="preserve"> Competição e deverá ser carregado com o ano das competições cadastrados</w:t>
      </w:r>
      <w:r w:rsidR="006D11B0">
        <w:rPr>
          <w:lang w:val="pt"/>
        </w:rPr>
        <w:t xml:space="preserve"> no banco de dados. Selecionar o Ano e será apresentado os dados compilados da competição e </w:t>
      </w:r>
      <w:r w:rsidRPr="00767901">
        <w:rPr>
          <w:lang w:val="pt"/>
        </w:rPr>
        <w:t>estarão dispostos em formato de tabela, conforme figura abaixo:</w:t>
      </w:r>
    </w:p>
    <w:p w14:paraId="6DCDC6D5" w14:textId="77777777" w:rsidR="00FB100F" w:rsidRPr="00767901" w:rsidRDefault="00FB100F" w:rsidP="00FB100F">
      <w:pPr>
        <w:ind w:left="426"/>
        <w:rPr>
          <w:strike/>
          <w:lang w:val="pt"/>
        </w:rPr>
      </w:pPr>
      <w:r w:rsidRPr="00767901">
        <w:rPr>
          <w:strike/>
          <w:noProof/>
          <w:lang w:val="pt"/>
        </w:rPr>
        <w:drawing>
          <wp:inline distT="0" distB="0" distL="0" distR="0" wp14:anchorId="384FC384" wp14:editId="46E46AFC">
            <wp:extent cx="5629586" cy="1692196"/>
            <wp:effectExtent l="0" t="0" r="0" b="3810"/>
            <wp:docPr id="34" name="Imagem 34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Tabel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9"/>
                    <a:stretch/>
                  </pic:blipFill>
                  <pic:spPr bwMode="auto">
                    <a:xfrm>
                      <a:off x="0" y="0"/>
                      <a:ext cx="5723772" cy="172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9F26C" w14:textId="610B0611" w:rsidR="006D11B0" w:rsidRDefault="006D11B0" w:rsidP="00336569">
      <w:pPr>
        <w:pStyle w:val="PargrafodaLista"/>
        <w:numPr>
          <w:ilvl w:val="0"/>
          <w:numId w:val="10"/>
        </w:numPr>
        <w:ind w:left="426" w:firstLine="0"/>
        <w:rPr>
          <w:lang w:val="pt"/>
        </w:rPr>
      </w:pPr>
      <w:bookmarkStart w:id="42" w:name="_Hlk52287739"/>
      <w:r>
        <w:rPr>
          <w:lang w:val="pt"/>
        </w:rPr>
        <w:t>Mostrar o sequencial com a posição do time</w:t>
      </w:r>
    </w:p>
    <w:p w14:paraId="0A51D983" w14:textId="03FAFA88" w:rsidR="00FB100F" w:rsidRPr="00767901" w:rsidRDefault="00FB100F" w:rsidP="00336569">
      <w:pPr>
        <w:pStyle w:val="PargrafodaLista"/>
        <w:numPr>
          <w:ilvl w:val="0"/>
          <w:numId w:val="10"/>
        </w:numPr>
        <w:ind w:left="426" w:firstLine="0"/>
        <w:rPr>
          <w:lang w:val="pt"/>
        </w:rPr>
      </w:pPr>
      <w:r w:rsidRPr="00767901">
        <w:rPr>
          <w:lang w:val="pt"/>
        </w:rPr>
        <w:t>Mostrar a bandeira e o nome do time</w:t>
      </w:r>
    </w:p>
    <w:p w14:paraId="01121B16" w14:textId="20461219" w:rsidR="00FB100F" w:rsidRPr="00767901" w:rsidRDefault="00FB100F" w:rsidP="00336569">
      <w:pPr>
        <w:pStyle w:val="PargrafodaLista"/>
        <w:numPr>
          <w:ilvl w:val="0"/>
          <w:numId w:val="10"/>
        </w:numPr>
        <w:ind w:left="426" w:firstLine="0"/>
        <w:rPr>
          <w:lang w:val="pt"/>
        </w:rPr>
      </w:pPr>
      <w:r w:rsidRPr="00767901">
        <w:rPr>
          <w:lang w:val="pt"/>
        </w:rPr>
        <w:t xml:space="preserve">Apresentar </w:t>
      </w:r>
      <w:r w:rsidR="006D11B0">
        <w:rPr>
          <w:lang w:val="pt"/>
        </w:rPr>
        <w:t>para cada time</w:t>
      </w:r>
    </w:p>
    <w:p w14:paraId="2EA5B9B7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Pontos (</w:t>
      </w:r>
      <w:proofErr w:type="spellStart"/>
      <w:r w:rsidRPr="006D11B0">
        <w:rPr>
          <w:lang w:val="pt"/>
        </w:rPr>
        <w:t>Pts</w:t>
      </w:r>
      <w:proofErr w:type="spellEnd"/>
      <w:proofErr w:type="gramStart"/>
      <w:r w:rsidRPr="006D11B0">
        <w:rPr>
          <w:lang w:val="pt"/>
        </w:rPr>
        <w:t>) :</w:t>
      </w:r>
      <w:proofErr w:type="gramEnd"/>
      <w:r w:rsidRPr="006D11B0">
        <w:rPr>
          <w:lang w:val="pt"/>
        </w:rPr>
        <w:t xml:space="preserve"> Vitórias * 3 + Empates * 1</w:t>
      </w:r>
    </w:p>
    <w:p w14:paraId="26D26718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Partidas Jogadas (PJ): Somar quantas partidas jogou</w:t>
      </w:r>
    </w:p>
    <w:p w14:paraId="70C9B8E1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lastRenderedPageBreak/>
        <w:t>Quantidade de Vitórias (VIT): Somar a quantidade de vitórias (placar superior ao do adversário)</w:t>
      </w:r>
    </w:p>
    <w:p w14:paraId="05C677EE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Quantidade de Empates (E): Somar a quantidade de empates (placar igual ao do adversário)</w:t>
      </w:r>
    </w:p>
    <w:p w14:paraId="29F39BC9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Quantidade de Derrotas (DER): Somar a quantidade de derrotas (placar inferior ao do adversário)</w:t>
      </w:r>
    </w:p>
    <w:p w14:paraId="01AC3BF3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Quantidade de Gols Pró (GP): Somar a quantidade de gols feitos</w:t>
      </w:r>
    </w:p>
    <w:p w14:paraId="47848928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Quantidade de Gols Contra (GC): Somar a quantidade de gols sofridos</w:t>
      </w:r>
    </w:p>
    <w:p w14:paraId="428E9FFF" w14:textId="77777777" w:rsidR="00FB100F" w:rsidRPr="006D11B0" w:rsidRDefault="00FB100F" w:rsidP="006D11B0">
      <w:pPr>
        <w:pStyle w:val="PargrafodaLista"/>
        <w:numPr>
          <w:ilvl w:val="1"/>
          <w:numId w:val="10"/>
        </w:numPr>
        <w:rPr>
          <w:lang w:val="pt"/>
        </w:rPr>
      </w:pPr>
      <w:r w:rsidRPr="006D11B0">
        <w:rPr>
          <w:lang w:val="pt"/>
        </w:rPr>
        <w:t>Saldo de Gols (SG): Somar a quantidade de gols efetuados (GP – GC)</w:t>
      </w:r>
    </w:p>
    <w:bookmarkEnd w:id="42"/>
    <w:p w14:paraId="749CC9A8" w14:textId="79587CF9" w:rsidR="00FB100F" w:rsidRPr="006D11B0" w:rsidRDefault="00EC0817" w:rsidP="006D11B0">
      <w:pPr>
        <w:pStyle w:val="PargrafodaLista"/>
        <w:numPr>
          <w:ilvl w:val="0"/>
          <w:numId w:val="10"/>
        </w:numPr>
        <w:rPr>
          <w:lang w:val="pt"/>
        </w:rPr>
      </w:pPr>
      <w:r w:rsidRPr="006D11B0">
        <w:rPr>
          <w:lang w:val="pt"/>
        </w:rPr>
        <w:t xml:space="preserve">VISUALIZAR AS 3 ÚLTIMAS PARTIDAS. </w:t>
      </w:r>
      <w:r w:rsidR="00FB100F" w:rsidRPr="006D11B0">
        <w:rPr>
          <w:lang w:val="pt"/>
        </w:rPr>
        <w:t xml:space="preserve">Na última </w:t>
      </w:r>
      <w:r w:rsidR="00A52FDA" w:rsidRPr="006D11B0">
        <w:rPr>
          <w:lang w:val="pt"/>
        </w:rPr>
        <w:t>coluna</w:t>
      </w:r>
      <w:r w:rsidR="00FB100F" w:rsidRPr="006D11B0">
        <w:rPr>
          <w:lang w:val="pt"/>
        </w:rPr>
        <w:t xml:space="preserve"> mostrar uma identificação dos 3 últimos jogos. Conforme legenda abaixo:</w:t>
      </w:r>
    </w:p>
    <w:p w14:paraId="3DF131EF" w14:textId="77777777" w:rsidR="00FB100F" w:rsidRPr="00767901" w:rsidRDefault="00FB100F" w:rsidP="00FB100F">
      <w:pPr>
        <w:pStyle w:val="PargrafodaLista"/>
        <w:ind w:left="426"/>
        <w:rPr>
          <w:lang w:val="pt"/>
        </w:rPr>
      </w:pPr>
      <w:r w:rsidRPr="00767901">
        <w:rPr>
          <w:noProof/>
        </w:rPr>
        <w:drawing>
          <wp:anchor distT="0" distB="0" distL="114300" distR="114300" simplePos="0" relativeHeight="251661312" behindDoc="0" locked="0" layoutInCell="1" allowOverlap="1" wp14:anchorId="61FEF263" wp14:editId="0CA59BC1">
            <wp:simplePos x="0" y="0"/>
            <wp:positionH relativeFrom="column">
              <wp:posOffset>1383030</wp:posOffset>
            </wp:positionH>
            <wp:positionV relativeFrom="paragraph">
              <wp:posOffset>9525</wp:posOffset>
            </wp:positionV>
            <wp:extent cx="720725" cy="504190"/>
            <wp:effectExtent l="0" t="0" r="3175" b="0"/>
            <wp:wrapSquare wrapText="bothSides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57A0F" w14:textId="77777777" w:rsidR="00FB100F" w:rsidRPr="00767901" w:rsidRDefault="00FB100F" w:rsidP="00FB100F">
      <w:pPr>
        <w:pStyle w:val="PargrafodaLista"/>
        <w:ind w:left="426"/>
        <w:rPr>
          <w:lang w:val="pt"/>
        </w:rPr>
      </w:pPr>
    </w:p>
    <w:p w14:paraId="77F8824A" w14:textId="77777777" w:rsidR="00FB100F" w:rsidRPr="00767901" w:rsidRDefault="00FB100F" w:rsidP="00FB100F">
      <w:pPr>
        <w:pStyle w:val="PargrafodaLista"/>
        <w:ind w:left="426"/>
        <w:rPr>
          <w:lang w:val="pt"/>
        </w:rPr>
      </w:pPr>
    </w:p>
    <w:p w14:paraId="13AB3FDB" w14:textId="77777777" w:rsidR="00FB100F" w:rsidRPr="00767901" w:rsidRDefault="00FB100F" w:rsidP="00FB100F">
      <w:pPr>
        <w:pStyle w:val="PargrafodaLista"/>
        <w:ind w:left="426"/>
        <w:rPr>
          <w:lang w:val="pt"/>
        </w:rPr>
      </w:pPr>
    </w:p>
    <w:p w14:paraId="120214C4" w14:textId="61F39B20" w:rsidR="00EC0817" w:rsidRDefault="00EC0817" w:rsidP="00336569">
      <w:pPr>
        <w:pStyle w:val="PargrafodaLista"/>
        <w:numPr>
          <w:ilvl w:val="2"/>
          <w:numId w:val="10"/>
        </w:numPr>
        <w:ind w:left="1134" w:hanging="283"/>
        <w:rPr>
          <w:lang w:val="pt"/>
        </w:rPr>
      </w:pPr>
      <w:r>
        <w:rPr>
          <w:lang w:val="pt"/>
        </w:rPr>
        <w:t xml:space="preserve">Para cada time apresentado na listagem, colocar uma marcação para as 3 últimas partidas, sendo a do lado direito da tela, a última partida. Os ícones para essa apresentação estão na pasta </w:t>
      </w:r>
      <w:proofErr w:type="spellStart"/>
      <w:r>
        <w:rPr>
          <w:lang w:val="pt"/>
        </w:rPr>
        <w:t>datafile</w:t>
      </w:r>
      <w:proofErr w:type="spellEnd"/>
      <w:r>
        <w:rPr>
          <w:lang w:val="pt"/>
        </w:rPr>
        <w:t>.</w:t>
      </w:r>
    </w:p>
    <w:p w14:paraId="2BBD687C" w14:textId="58EF1B33" w:rsidR="00FB100F" w:rsidRPr="00767901" w:rsidRDefault="00FB100F" w:rsidP="00336569">
      <w:pPr>
        <w:pStyle w:val="PargrafodaLista"/>
        <w:numPr>
          <w:ilvl w:val="1"/>
          <w:numId w:val="10"/>
        </w:numPr>
        <w:ind w:left="426" w:firstLine="0"/>
        <w:rPr>
          <w:lang w:val="pt"/>
        </w:rPr>
      </w:pPr>
      <w:r w:rsidRPr="00767901">
        <w:rPr>
          <w:lang w:val="pt"/>
        </w:rPr>
        <w:t>Colocar em ordem de Classificação</w:t>
      </w:r>
      <w:r w:rsidR="006D11B0">
        <w:rPr>
          <w:lang w:val="pt"/>
        </w:rPr>
        <w:t>, p</w:t>
      </w:r>
      <w:r w:rsidRPr="00767901">
        <w:rPr>
          <w:lang w:val="pt"/>
        </w:rPr>
        <w:t>or pontos. Estes dados deverão ser decrescentes (do maior para o menor).</w:t>
      </w:r>
    </w:p>
    <w:p w14:paraId="64B75C48" w14:textId="5082F106" w:rsidR="00FB100F" w:rsidRPr="00767901" w:rsidRDefault="00FB100F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43" w:name="_Toc87621433"/>
      <w:r w:rsidRPr="00767901">
        <w:rPr>
          <w:rFonts w:ascii="Frutiger LT Com 55 Roman" w:hAnsi="Frutiger LT Com 55 Roman"/>
          <w:lang w:val="pt"/>
        </w:rPr>
        <w:t>Configurações</w:t>
      </w:r>
      <w:bookmarkEnd w:id="43"/>
    </w:p>
    <w:p w14:paraId="695C2CFE" w14:textId="77777777" w:rsidR="00FB100F" w:rsidRPr="00767901" w:rsidRDefault="00FB100F" w:rsidP="00FB100F">
      <w:pPr>
        <w:rPr>
          <w:lang w:val="pt"/>
        </w:rPr>
      </w:pPr>
    </w:p>
    <w:p w14:paraId="1036E943" w14:textId="77777777" w:rsidR="00FB100F" w:rsidRPr="00767901" w:rsidRDefault="00FB100F" w:rsidP="00FB100F">
      <w:pPr>
        <w:jc w:val="center"/>
        <w:rPr>
          <w:lang w:val="pt"/>
        </w:rPr>
      </w:pPr>
      <w:r w:rsidRPr="00767901">
        <w:rPr>
          <w:noProof/>
          <w:lang w:val="pt"/>
        </w:rPr>
        <w:drawing>
          <wp:inline distT="0" distB="0" distL="0" distR="0" wp14:anchorId="48550225" wp14:editId="004026C7">
            <wp:extent cx="2109909" cy="1357859"/>
            <wp:effectExtent l="0" t="0" r="5080" b="0"/>
            <wp:docPr id="7" name="Imagem 7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57" cy="136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72C7" w14:textId="77777777" w:rsidR="00FB100F" w:rsidRPr="00767901" w:rsidRDefault="00FB100F" w:rsidP="00336569">
      <w:pPr>
        <w:pStyle w:val="PargrafodaLista"/>
        <w:numPr>
          <w:ilvl w:val="1"/>
          <w:numId w:val="10"/>
        </w:numPr>
        <w:ind w:left="426" w:firstLine="0"/>
        <w:rPr>
          <w:lang w:val="pt"/>
        </w:rPr>
      </w:pPr>
      <w:r w:rsidRPr="00767901">
        <w:rPr>
          <w:lang w:val="pt"/>
        </w:rPr>
        <w:t xml:space="preserve">Botão para limpar senha gravada. </w:t>
      </w:r>
    </w:p>
    <w:p w14:paraId="7103020C" w14:textId="77777777" w:rsidR="00FB100F" w:rsidRPr="00767901" w:rsidRDefault="00FB100F" w:rsidP="00FB100F">
      <w:pPr>
        <w:pStyle w:val="PargrafodaLista"/>
        <w:rPr>
          <w:lang w:val="pt"/>
        </w:rPr>
      </w:pPr>
      <w:r w:rsidRPr="00767901">
        <w:rPr>
          <w:lang w:val="pt"/>
        </w:rPr>
        <w:t>Esta funcionalidade deverá apagar a senha gravada quando o usuário selecionar a opção “Guardar senha”, na tela de Autenticação. Desta forma, o sistema deverá apresentar a janela de autenticação para o usuário digitar a senha.</w:t>
      </w:r>
    </w:p>
    <w:p w14:paraId="1B728AAF" w14:textId="77777777" w:rsidR="00FB100F" w:rsidRPr="00767901" w:rsidRDefault="00FB100F" w:rsidP="00336569">
      <w:pPr>
        <w:pStyle w:val="PargrafodaLista"/>
        <w:numPr>
          <w:ilvl w:val="1"/>
          <w:numId w:val="10"/>
        </w:numPr>
        <w:ind w:left="426" w:firstLine="0"/>
        <w:rPr>
          <w:lang w:val="pt"/>
        </w:rPr>
      </w:pPr>
      <w:proofErr w:type="spellStart"/>
      <w:r w:rsidRPr="00767901">
        <w:rPr>
          <w:lang w:val="pt"/>
        </w:rPr>
        <w:t>Chek</w:t>
      </w:r>
      <w:proofErr w:type="spellEnd"/>
      <w:r w:rsidRPr="00767901">
        <w:rPr>
          <w:lang w:val="pt"/>
        </w:rPr>
        <w:t xml:space="preserve"> para habilitar envio de Notificação. </w:t>
      </w:r>
    </w:p>
    <w:p w14:paraId="56AF03AA" w14:textId="15DD4B63" w:rsidR="00FB100F" w:rsidRPr="00767901" w:rsidRDefault="00FB100F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44" w:name="_Toc87621434"/>
      <w:r w:rsidRPr="00767901">
        <w:rPr>
          <w:rFonts w:ascii="Frutiger LT Com 55 Roman" w:hAnsi="Frutiger LT Com 55 Roman"/>
          <w:lang w:val="pt"/>
        </w:rPr>
        <w:t>Notificações</w:t>
      </w:r>
      <w:bookmarkEnd w:id="44"/>
    </w:p>
    <w:p w14:paraId="132C6B59" w14:textId="46276CB7" w:rsidR="00FB100F" w:rsidRPr="00767901" w:rsidRDefault="00FB100F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767901">
        <w:rPr>
          <w:lang w:val="pt"/>
        </w:rPr>
        <w:t>Quando o usuário carrega a tela principal, a aplicação verifica se existe alguma notificação pendente.</w:t>
      </w:r>
      <w:r w:rsidR="00884BDD">
        <w:rPr>
          <w:lang w:val="pt"/>
        </w:rPr>
        <w:t xml:space="preserve"> Na tabela de notificação, existem 2 status possíveis: p (pendente), l (lido).</w:t>
      </w:r>
    </w:p>
    <w:p w14:paraId="2A1EFFF6" w14:textId="3A3C6601" w:rsidR="00FB100F" w:rsidRPr="00767901" w:rsidRDefault="00FB100F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767901">
        <w:rPr>
          <w:lang w:val="pt"/>
        </w:rPr>
        <w:t xml:space="preserve">Caso exista, deverá apresentar o ícone Notification.ico, disponível no </w:t>
      </w:r>
      <w:proofErr w:type="spellStart"/>
      <w:r w:rsidRPr="00767901">
        <w:rPr>
          <w:lang w:val="pt"/>
        </w:rPr>
        <w:t>datafile</w:t>
      </w:r>
      <w:proofErr w:type="spellEnd"/>
      <w:r w:rsidRPr="00767901">
        <w:rPr>
          <w:lang w:val="pt"/>
        </w:rPr>
        <w:t xml:space="preserve">, indicando que o usuário logado tem notificações pendentes. Este ícone deve ser apresentado </w:t>
      </w:r>
      <w:proofErr w:type="gramStart"/>
      <w:r w:rsidRPr="00767901">
        <w:rPr>
          <w:lang w:val="pt"/>
        </w:rPr>
        <w:t>na taskbar</w:t>
      </w:r>
      <w:proofErr w:type="gramEnd"/>
      <w:r w:rsidRPr="00767901">
        <w:rPr>
          <w:lang w:val="pt"/>
        </w:rPr>
        <w:t xml:space="preserve"> do </w:t>
      </w:r>
      <w:proofErr w:type="spellStart"/>
      <w:r w:rsidRPr="00767901">
        <w:rPr>
          <w:lang w:val="pt"/>
        </w:rPr>
        <w:t>windows</w:t>
      </w:r>
      <w:proofErr w:type="spellEnd"/>
      <w:r w:rsidRPr="00767901">
        <w:rPr>
          <w:lang w:val="pt"/>
        </w:rPr>
        <w:t>.</w:t>
      </w:r>
    </w:p>
    <w:p w14:paraId="3A22153F" w14:textId="14368589" w:rsidR="002B0985" w:rsidRPr="00767901" w:rsidRDefault="002B0985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767901">
        <w:rPr>
          <w:lang w:val="pt"/>
        </w:rPr>
        <w:t xml:space="preserve">Para visualizar a notificação pendente, dar um duplo clique no </w:t>
      </w:r>
      <w:r w:rsidR="00A52FDA" w:rsidRPr="00767901">
        <w:rPr>
          <w:lang w:val="pt"/>
        </w:rPr>
        <w:t>ícone</w:t>
      </w:r>
      <w:r w:rsidRPr="00767901">
        <w:rPr>
          <w:lang w:val="pt"/>
        </w:rPr>
        <w:t xml:space="preserve"> </w:t>
      </w:r>
      <w:proofErr w:type="gramStart"/>
      <w:r w:rsidRPr="00767901">
        <w:rPr>
          <w:lang w:val="pt"/>
        </w:rPr>
        <w:t>da taskbar</w:t>
      </w:r>
      <w:proofErr w:type="gramEnd"/>
      <w:r w:rsidRPr="00767901">
        <w:rPr>
          <w:lang w:val="pt"/>
        </w:rPr>
        <w:t xml:space="preserve"> e a notificação será apresentada uma janela </w:t>
      </w:r>
      <w:proofErr w:type="spellStart"/>
      <w:r w:rsidRPr="00767901">
        <w:rPr>
          <w:lang w:val="pt"/>
        </w:rPr>
        <w:t>popup</w:t>
      </w:r>
      <w:proofErr w:type="spellEnd"/>
      <w:r w:rsidRPr="00767901">
        <w:rPr>
          <w:lang w:val="pt"/>
        </w:rPr>
        <w:t>.</w:t>
      </w:r>
    </w:p>
    <w:p w14:paraId="31C7E722" w14:textId="0AB3BDAB" w:rsidR="00841087" w:rsidRPr="00767901" w:rsidRDefault="00841087" w:rsidP="00841087">
      <w:pPr>
        <w:jc w:val="center"/>
        <w:rPr>
          <w:lang w:val="pt"/>
        </w:rPr>
      </w:pPr>
      <w:r w:rsidRPr="00767901">
        <w:rPr>
          <w:noProof/>
          <w:lang w:val="pt"/>
        </w:rPr>
        <w:drawing>
          <wp:inline distT="0" distB="0" distL="0" distR="0" wp14:anchorId="51C0DFF3" wp14:editId="375D207A">
            <wp:extent cx="2072640" cy="792480"/>
            <wp:effectExtent l="0" t="0" r="381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502B" w14:textId="3216010D" w:rsidR="00A43F49" w:rsidRPr="00767901" w:rsidRDefault="00A43F49" w:rsidP="00336569">
      <w:pPr>
        <w:pStyle w:val="PargrafodaLista"/>
        <w:numPr>
          <w:ilvl w:val="0"/>
          <w:numId w:val="18"/>
        </w:numPr>
        <w:jc w:val="both"/>
        <w:rPr>
          <w:lang w:val="pt"/>
        </w:rPr>
      </w:pPr>
      <w:r w:rsidRPr="00767901">
        <w:rPr>
          <w:lang w:val="pt"/>
        </w:rPr>
        <w:lastRenderedPageBreak/>
        <w:t xml:space="preserve">Caso tenha mais de uma notificação pendente, </w:t>
      </w:r>
      <w:r w:rsidR="006E673B">
        <w:rPr>
          <w:lang w:val="pt"/>
        </w:rPr>
        <w:t>a</w:t>
      </w:r>
      <w:r w:rsidR="006E673B" w:rsidRPr="006E673B">
        <w:rPr>
          <w:lang w:val="pt"/>
        </w:rPr>
        <w:t xml:space="preserve">s notificações deverão ser mostradas em janela </w:t>
      </w:r>
      <w:proofErr w:type="spellStart"/>
      <w:r w:rsidR="006E673B" w:rsidRPr="006E673B">
        <w:rPr>
          <w:lang w:val="pt"/>
        </w:rPr>
        <w:t>popup</w:t>
      </w:r>
      <w:proofErr w:type="spellEnd"/>
      <w:r w:rsidR="006E673B" w:rsidRPr="006E673B">
        <w:rPr>
          <w:lang w:val="pt"/>
        </w:rPr>
        <w:t>, uma após a outra, até que todas sejam</w:t>
      </w:r>
      <w:r w:rsidR="006E673B">
        <w:rPr>
          <w:lang w:val="pt"/>
        </w:rPr>
        <w:t xml:space="preserve"> </w:t>
      </w:r>
      <w:r w:rsidR="006E673B" w:rsidRPr="006E673B">
        <w:rPr>
          <w:lang w:val="pt"/>
        </w:rPr>
        <w:t>apresentadas</w:t>
      </w:r>
    </w:p>
    <w:p w14:paraId="024E56EA" w14:textId="4FF1D961" w:rsidR="00FB100F" w:rsidRPr="00881507" w:rsidRDefault="00FB100F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881507">
        <w:rPr>
          <w:lang w:val="pt"/>
        </w:rPr>
        <w:t xml:space="preserve">Somente será apresentada, caso, nas Configurações, esteja </w:t>
      </w:r>
      <w:proofErr w:type="spellStart"/>
      <w:r w:rsidRPr="00881507">
        <w:rPr>
          <w:lang w:val="pt"/>
        </w:rPr>
        <w:t>setado</w:t>
      </w:r>
      <w:proofErr w:type="spellEnd"/>
      <w:r w:rsidRPr="00881507">
        <w:rPr>
          <w:lang w:val="pt"/>
        </w:rPr>
        <w:t xml:space="preserve"> que o usuário deseja receber as notificações.</w:t>
      </w:r>
    </w:p>
    <w:p w14:paraId="3ECA1D8F" w14:textId="01CE593A" w:rsidR="00A43F49" w:rsidRPr="00881507" w:rsidRDefault="00A43F49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881507">
        <w:rPr>
          <w:lang w:val="pt"/>
        </w:rPr>
        <w:t xml:space="preserve">O status deverá ser atualizado no momento que a mensagem for apresentada na janela de notificação (ou através do </w:t>
      </w:r>
      <w:r w:rsidR="00A52FDA" w:rsidRPr="00881507">
        <w:rPr>
          <w:lang w:val="pt"/>
        </w:rPr>
        <w:t>ícone</w:t>
      </w:r>
      <w:r w:rsidRPr="00881507">
        <w:rPr>
          <w:lang w:val="pt"/>
        </w:rPr>
        <w:t xml:space="preserve"> </w:t>
      </w:r>
      <w:proofErr w:type="gramStart"/>
      <w:r w:rsidRPr="00881507">
        <w:rPr>
          <w:lang w:val="pt"/>
        </w:rPr>
        <w:t>na taskbar</w:t>
      </w:r>
      <w:proofErr w:type="gramEnd"/>
      <w:r w:rsidRPr="00881507">
        <w:rPr>
          <w:lang w:val="pt"/>
        </w:rPr>
        <w:t xml:space="preserve"> ou através do menu </w:t>
      </w:r>
      <w:r w:rsidR="00A52FDA" w:rsidRPr="00881507">
        <w:rPr>
          <w:lang w:val="pt"/>
        </w:rPr>
        <w:t>notificação</w:t>
      </w:r>
      <w:r w:rsidRPr="00881507">
        <w:rPr>
          <w:lang w:val="pt"/>
        </w:rPr>
        <w:t>.</w:t>
      </w:r>
    </w:p>
    <w:p w14:paraId="319685D6" w14:textId="77777777" w:rsidR="00A43F49" w:rsidRPr="00767901" w:rsidRDefault="00A43F49" w:rsidP="00A43F49">
      <w:pPr>
        <w:pStyle w:val="PargrafodaLista"/>
        <w:rPr>
          <w:lang w:val="pt"/>
        </w:rPr>
      </w:pPr>
    </w:p>
    <w:p w14:paraId="1268FA9F" w14:textId="33DE094D" w:rsidR="00FB100F" w:rsidRPr="00767901" w:rsidRDefault="00FB100F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767901">
        <w:rPr>
          <w:lang w:val="pt"/>
        </w:rPr>
        <w:t xml:space="preserve">Através do menu da tela principal Notificações, o usuário poderá visualizar todas as suas </w:t>
      </w:r>
      <w:r w:rsidR="00A43F49" w:rsidRPr="00767901">
        <w:rPr>
          <w:lang w:val="pt"/>
        </w:rPr>
        <w:t>notificações</w:t>
      </w:r>
      <w:r w:rsidRPr="00767901">
        <w:rPr>
          <w:lang w:val="pt"/>
        </w:rPr>
        <w:t>. Será apresentado a data, hora, remetente, a notific</w:t>
      </w:r>
      <w:r w:rsidR="00841087" w:rsidRPr="00767901">
        <w:rPr>
          <w:lang w:val="pt"/>
        </w:rPr>
        <w:t>a</w:t>
      </w:r>
      <w:r w:rsidRPr="00767901">
        <w:rPr>
          <w:lang w:val="pt"/>
        </w:rPr>
        <w:t>ção e o status.</w:t>
      </w:r>
    </w:p>
    <w:p w14:paraId="60634E4C" w14:textId="2E36D4E6" w:rsidR="00FB100F" w:rsidRPr="00767901" w:rsidRDefault="00FB100F" w:rsidP="00FB100F">
      <w:pPr>
        <w:pStyle w:val="PargrafodaLista"/>
        <w:jc w:val="center"/>
        <w:rPr>
          <w:lang w:val="pt"/>
        </w:rPr>
      </w:pPr>
    </w:p>
    <w:bookmarkEnd w:id="7"/>
    <w:bookmarkEnd w:id="8"/>
    <w:p w14:paraId="78536E61" w14:textId="39572586" w:rsidR="008122DF" w:rsidRPr="00767901" w:rsidRDefault="00FB100F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767901">
        <w:rPr>
          <w:lang w:val="pt"/>
        </w:rPr>
        <w:t>As notificações deverão estar apresentadas por ordem de data/hora (da mais recente para a mais antiga).</w:t>
      </w:r>
    </w:p>
    <w:p w14:paraId="4DB87F0D" w14:textId="77777777" w:rsidR="00A43F49" w:rsidRPr="00767901" w:rsidRDefault="00A43F49" w:rsidP="00A43F49">
      <w:pPr>
        <w:pStyle w:val="PargrafodaLista"/>
        <w:rPr>
          <w:lang w:val="pt"/>
        </w:rPr>
      </w:pPr>
    </w:p>
    <w:p w14:paraId="5F474F42" w14:textId="1E69A2C9" w:rsidR="00A43F49" w:rsidRPr="00767901" w:rsidRDefault="00A43F49" w:rsidP="00336569">
      <w:pPr>
        <w:pStyle w:val="PargrafodaLista"/>
        <w:numPr>
          <w:ilvl w:val="0"/>
          <w:numId w:val="16"/>
        </w:numPr>
        <w:rPr>
          <w:lang w:val="pt"/>
        </w:rPr>
      </w:pPr>
      <w:r w:rsidRPr="00767901">
        <w:rPr>
          <w:lang w:val="pt"/>
        </w:rPr>
        <w:t>O status da mensagem</w:t>
      </w:r>
      <w:r w:rsidR="008A4AAA" w:rsidRPr="00767901">
        <w:rPr>
          <w:lang w:val="pt"/>
        </w:rPr>
        <w:t xml:space="preserve"> (lido / pendente)</w:t>
      </w:r>
      <w:r w:rsidRPr="00767901">
        <w:rPr>
          <w:lang w:val="pt"/>
        </w:rPr>
        <w:t xml:space="preserve"> será alterado para Lido quando o usuário der duplo clique na linha da notificação. Se já estiver com o status de Lido, nenhuma ação deverá ser gerada.</w:t>
      </w:r>
    </w:p>
    <w:p w14:paraId="169C5A11" w14:textId="77777777" w:rsidR="00A43F49" w:rsidRPr="00767901" w:rsidRDefault="00A43F49" w:rsidP="00A43F49">
      <w:pPr>
        <w:pStyle w:val="PargrafodaLista"/>
        <w:rPr>
          <w:lang w:val="pt"/>
        </w:rPr>
      </w:pPr>
    </w:p>
    <w:p w14:paraId="669FAC28" w14:textId="0222BA21" w:rsidR="00A43F49" w:rsidRDefault="00A43F49" w:rsidP="00A43F49">
      <w:pPr>
        <w:jc w:val="center"/>
        <w:rPr>
          <w:lang w:val="pt"/>
        </w:rPr>
      </w:pPr>
      <w:r w:rsidRPr="00767901">
        <w:rPr>
          <w:noProof/>
          <w:lang w:val="pt"/>
        </w:rPr>
        <w:drawing>
          <wp:inline distT="0" distB="0" distL="0" distR="0" wp14:anchorId="6643A125" wp14:editId="4B8A06EC">
            <wp:extent cx="2911287" cy="1776047"/>
            <wp:effectExtent l="0" t="0" r="3810" b="0"/>
            <wp:docPr id="5" name="Imagem 5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42" cy="17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8DA5" w14:textId="65A1CBA9" w:rsidR="00AE2AB4" w:rsidRPr="00AE2AB4" w:rsidRDefault="00F8740D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45" w:name="_Toc87621435"/>
      <w:r>
        <w:rPr>
          <w:rFonts w:ascii="Frutiger LT Com 55 Roman" w:hAnsi="Frutiger LT Com 55 Roman"/>
          <w:lang w:val="pt"/>
        </w:rPr>
        <w:t xml:space="preserve">Documentação </w:t>
      </w:r>
      <w:r w:rsidR="002D314F">
        <w:rPr>
          <w:rFonts w:ascii="Frutiger LT Com 55 Roman" w:hAnsi="Frutiger LT Com 55 Roman"/>
          <w:lang w:val="pt"/>
        </w:rPr>
        <w:t>MER</w:t>
      </w:r>
      <w:bookmarkEnd w:id="45"/>
    </w:p>
    <w:p w14:paraId="6EF623B6" w14:textId="6519C896" w:rsidR="002D314F" w:rsidRDefault="006F38E0" w:rsidP="002D314F">
      <w:pPr>
        <w:pStyle w:val="PargrafodaLista"/>
        <w:numPr>
          <w:ilvl w:val="0"/>
          <w:numId w:val="24"/>
        </w:numPr>
        <w:spacing w:after="29" w:line="269" w:lineRule="auto"/>
        <w:ind w:right="8"/>
      </w:pPr>
      <w:r>
        <w:t xml:space="preserve">Documentar </w:t>
      </w:r>
      <w:r w:rsidR="00F8740D">
        <w:t xml:space="preserve">de forma detalhada </w:t>
      </w:r>
      <w:r>
        <w:t>o diagrama entidade relacionamento apresentando as seguintes informações:</w:t>
      </w:r>
    </w:p>
    <w:p w14:paraId="3FCD9101" w14:textId="5CE131D5" w:rsidR="006F38E0" w:rsidRDefault="006F38E0" w:rsidP="006F38E0">
      <w:pPr>
        <w:pStyle w:val="PargrafodaLista"/>
        <w:numPr>
          <w:ilvl w:val="1"/>
          <w:numId w:val="24"/>
        </w:numPr>
        <w:spacing w:after="29" w:line="269" w:lineRule="auto"/>
        <w:ind w:right="8"/>
      </w:pPr>
      <w:bookmarkStart w:id="46" w:name="_Hlk87516628"/>
      <w:r>
        <w:t>Tabela</w:t>
      </w:r>
    </w:p>
    <w:p w14:paraId="46419FC8" w14:textId="0D323D3D" w:rsidR="006F38E0" w:rsidRDefault="006F38E0" w:rsidP="006F38E0">
      <w:pPr>
        <w:pStyle w:val="PargrafodaLista"/>
        <w:numPr>
          <w:ilvl w:val="1"/>
          <w:numId w:val="24"/>
        </w:numPr>
        <w:spacing w:after="29" w:line="269" w:lineRule="auto"/>
        <w:ind w:right="8"/>
      </w:pPr>
      <w:r>
        <w:t>Atributos</w:t>
      </w:r>
    </w:p>
    <w:p w14:paraId="5B640B0D" w14:textId="0AD24722" w:rsidR="006F38E0" w:rsidRDefault="006F38E0" w:rsidP="006F38E0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t>Nome</w:t>
      </w:r>
    </w:p>
    <w:p w14:paraId="1E64C220" w14:textId="13681D0A" w:rsidR="006F38E0" w:rsidRDefault="006F38E0" w:rsidP="006F38E0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t>Tipo de dados</w:t>
      </w:r>
    </w:p>
    <w:p w14:paraId="1C2ECA7F" w14:textId="265BBE5B" w:rsidR="006F38E0" w:rsidRDefault="006F38E0" w:rsidP="006F38E0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t>Tamanho</w:t>
      </w:r>
    </w:p>
    <w:p w14:paraId="7BAE29B3" w14:textId="21FDB5AA" w:rsidR="006F38E0" w:rsidRDefault="006F38E0" w:rsidP="006F38E0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t>Permite Nulo</w:t>
      </w:r>
    </w:p>
    <w:p w14:paraId="1D2EEE16" w14:textId="202FF1A1" w:rsidR="006F38E0" w:rsidRDefault="006F38E0" w:rsidP="006F38E0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t>Valor padrão</w:t>
      </w:r>
    </w:p>
    <w:p w14:paraId="6A557B09" w14:textId="3651952B" w:rsidR="006F38E0" w:rsidRDefault="006F38E0" w:rsidP="006F38E0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t>Incremento da Identidade</w:t>
      </w:r>
    </w:p>
    <w:p w14:paraId="72D4541B" w14:textId="53595A09" w:rsidR="006F38E0" w:rsidRDefault="006F38E0" w:rsidP="006F38E0">
      <w:pPr>
        <w:pStyle w:val="PargrafodaLista"/>
        <w:numPr>
          <w:ilvl w:val="1"/>
          <w:numId w:val="24"/>
        </w:numPr>
        <w:spacing w:after="29" w:line="269" w:lineRule="auto"/>
        <w:ind w:right="8"/>
      </w:pPr>
      <w:r>
        <w:t>Identificação de Chave Primária</w:t>
      </w:r>
    </w:p>
    <w:p w14:paraId="25DFEC87" w14:textId="635EC46A" w:rsidR="006F38E0" w:rsidRDefault="006F38E0" w:rsidP="006F38E0">
      <w:pPr>
        <w:pStyle w:val="PargrafodaLista"/>
        <w:numPr>
          <w:ilvl w:val="1"/>
          <w:numId w:val="24"/>
        </w:numPr>
        <w:spacing w:after="29" w:line="269" w:lineRule="auto"/>
        <w:ind w:right="8"/>
      </w:pPr>
      <w:r>
        <w:t>Relacionamentos (rótulo dos Relacionamentos</w:t>
      </w:r>
      <w:r w:rsidR="002973B8">
        <w:t xml:space="preserve"> e Tipo do Relacionamento</w:t>
      </w:r>
      <w:r>
        <w:t>)</w:t>
      </w:r>
    </w:p>
    <w:p w14:paraId="18DF4C45" w14:textId="342991A9" w:rsidR="006F38E0" w:rsidRDefault="006F38E0" w:rsidP="006F38E0">
      <w:pPr>
        <w:pStyle w:val="PargrafodaLista"/>
        <w:numPr>
          <w:ilvl w:val="0"/>
          <w:numId w:val="24"/>
        </w:numPr>
        <w:spacing w:after="29" w:line="269" w:lineRule="auto"/>
        <w:ind w:right="8"/>
      </w:pPr>
      <w:r>
        <w:t xml:space="preserve">O valor padrão não foi especificado no </w:t>
      </w:r>
      <w:r w:rsidR="00A43FA6">
        <w:t>diagrama original. Será necessário configurar para os seguintes campos</w:t>
      </w:r>
      <w:r w:rsidR="00F63A97">
        <w:t>:</w:t>
      </w:r>
    </w:p>
    <w:p w14:paraId="54E64A93" w14:textId="162A9510" w:rsidR="00A43FA6" w:rsidRDefault="00A43FA6" w:rsidP="00A43FA6">
      <w:pPr>
        <w:pStyle w:val="PargrafodaLista"/>
        <w:numPr>
          <w:ilvl w:val="1"/>
          <w:numId w:val="24"/>
        </w:numPr>
        <w:spacing w:after="29" w:line="269" w:lineRule="auto"/>
        <w:ind w:right="8"/>
      </w:pPr>
      <w:r>
        <w:t xml:space="preserve">Tabela </w:t>
      </w:r>
      <w:proofErr w:type="spellStart"/>
      <w:r>
        <w:t>Usuarios</w:t>
      </w:r>
      <w:proofErr w:type="spellEnd"/>
    </w:p>
    <w:p w14:paraId="5613CAF4" w14:textId="64C90E68" w:rsidR="00A43FA6" w:rsidRPr="00A43FA6" w:rsidRDefault="00A43FA6" w:rsidP="00A43FA6">
      <w:pPr>
        <w:pStyle w:val="PargrafodaLista"/>
        <w:numPr>
          <w:ilvl w:val="2"/>
          <w:numId w:val="24"/>
        </w:numPr>
        <w:spacing w:after="29" w:line="269" w:lineRule="auto"/>
        <w:ind w:right="8"/>
      </w:pPr>
      <w:proofErr w:type="spellStart"/>
      <w:r w:rsidRPr="00A43FA6">
        <w:t>DataCadastro</w:t>
      </w:r>
      <w:proofErr w:type="spellEnd"/>
      <w:r w:rsidRPr="00A43FA6">
        <w:t xml:space="preserve"> = Data e Hora do Sistema</w:t>
      </w:r>
    </w:p>
    <w:p w14:paraId="103AA445" w14:textId="62BCBD4C" w:rsidR="00A43FA6" w:rsidRPr="00A43FA6" w:rsidRDefault="00A43FA6" w:rsidP="00A43FA6">
      <w:pPr>
        <w:pStyle w:val="PargrafodaLista"/>
        <w:numPr>
          <w:ilvl w:val="2"/>
          <w:numId w:val="24"/>
        </w:numPr>
        <w:spacing w:after="29" w:line="269" w:lineRule="auto"/>
        <w:ind w:right="8"/>
      </w:pPr>
      <w:proofErr w:type="spellStart"/>
      <w:r w:rsidRPr="00A43FA6">
        <w:t>RecebeNotificacao</w:t>
      </w:r>
      <w:proofErr w:type="spellEnd"/>
      <w:r w:rsidRPr="00A43FA6">
        <w:t xml:space="preserve"> = 0</w:t>
      </w:r>
    </w:p>
    <w:p w14:paraId="264783B2" w14:textId="21D092AB" w:rsidR="00A43FA6" w:rsidRDefault="00A43FA6" w:rsidP="00A43FA6">
      <w:pPr>
        <w:pStyle w:val="PargrafodaLista"/>
        <w:numPr>
          <w:ilvl w:val="2"/>
          <w:numId w:val="24"/>
        </w:numPr>
        <w:spacing w:after="29" w:line="269" w:lineRule="auto"/>
        <w:ind w:right="8"/>
      </w:pPr>
      <w:proofErr w:type="spellStart"/>
      <w:r>
        <w:t>TimeFavorito</w:t>
      </w:r>
      <w:proofErr w:type="spellEnd"/>
      <w:r>
        <w:t xml:space="preserve"> = Brasil</w:t>
      </w:r>
    </w:p>
    <w:p w14:paraId="59976E01" w14:textId="73162891" w:rsidR="00A43FA6" w:rsidRDefault="00EF649C" w:rsidP="00EF649C">
      <w:pPr>
        <w:pStyle w:val="PargrafodaLista"/>
        <w:numPr>
          <w:ilvl w:val="0"/>
          <w:numId w:val="24"/>
        </w:numPr>
        <w:spacing w:after="29" w:line="269" w:lineRule="auto"/>
        <w:ind w:right="8"/>
      </w:pPr>
      <w:r>
        <w:t xml:space="preserve">Criar uma regra para a </w:t>
      </w:r>
      <w:r w:rsidR="00A43FA6">
        <w:t xml:space="preserve">Tabela </w:t>
      </w:r>
      <w:proofErr w:type="spellStart"/>
      <w:r w:rsidR="00A43FA6">
        <w:t>Notificacao</w:t>
      </w:r>
      <w:proofErr w:type="spellEnd"/>
      <w:r>
        <w:t>, campo status</w:t>
      </w:r>
    </w:p>
    <w:p w14:paraId="37ADDA20" w14:textId="29310D44" w:rsidR="00A43FA6" w:rsidRDefault="00A43FA6" w:rsidP="00A43FA6">
      <w:pPr>
        <w:pStyle w:val="PargrafodaLista"/>
        <w:numPr>
          <w:ilvl w:val="2"/>
          <w:numId w:val="24"/>
        </w:numPr>
        <w:spacing w:after="29" w:line="269" w:lineRule="auto"/>
        <w:ind w:right="8"/>
      </w:pPr>
      <w:r>
        <w:lastRenderedPageBreak/>
        <w:t xml:space="preserve">Status </w:t>
      </w:r>
      <w:r w:rsidR="00EF649C">
        <w:t>= permitir cadastra o</w:t>
      </w:r>
      <w:r w:rsidR="00F8740D">
        <w:t>s</w:t>
      </w:r>
      <w:r w:rsidR="00EF649C">
        <w:t xml:space="preserve"> valores P ou L</w:t>
      </w:r>
    </w:p>
    <w:p w14:paraId="44DCF47D" w14:textId="5126BF36" w:rsidR="00A43FA6" w:rsidRDefault="00DA0970" w:rsidP="00DA0970">
      <w:pPr>
        <w:pStyle w:val="PargrafodaLista"/>
        <w:numPr>
          <w:ilvl w:val="0"/>
          <w:numId w:val="24"/>
        </w:numPr>
        <w:spacing w:after="29" w:line="269" w:lineRule="auto"/>
        <w:ind w:right="8"/>
      </w:pPr>
      <w:r>
        <w:t xml:space="preserve">Criar uma regra para a </w:t>
      </w:r>
      <w:r w:rsidR="00A43FA6">
        <w:t>Tabela Jogos</w:t>
      </w:r>
      <w:r>
        <w:t xml:space="preserve"> para aceitar somente valores ente 0 e 10 nos campos placar 1 e placar2.</w:t>
      </w:r>
    </w:p>
    <w:p w14:paraId="65A59FCD" w14:textId="7F7B3084" w:rsidR="00A43FA6" w:rsidRDefault="00A43FA6" w:rsidP="00DA0970">
      <w:pPr>
        <w:pStyle w:val="PargrafodaLista"/>
        <w:numPr>
          <w:ilvl w:val="1"/>
          <w:numId w:val="24"/>
        </w:numPr>
        <w:spacing w:after="29" w:line="269" w:lineRule="auto"/>
        <w:ind w:right="8"/>
      </w:pPr>
      <w:r>
        <w:t>Placar1</w:t>
      </w:r>
      <w:r w:rsidR="00EF649C">
        <w:t>: permitir cadastrar valores entre</w:t>
      </w:r>
      <w:r w:rsidR="00DA0970">
        <w:t xml:space="preserve"> </w:t>
      </w:r>
      <w:r>
        <w:t>0</w:t>
      </w:r>
      <w:r w:rsidR="00DA0970">
        <w:t xml:space="preserve"> até 10</w:t>
      </w:r>
    </w:p>
    <w:p w14:paraId="77609CFB" w14:textId="715D5216" w:rsidR="00EF649C" w:rsidRDefault="00A43FA6" w:rsidP="00EF649C">
      <w:pPr>
        <w:pStyle w:val="PargrafodaLista"/>
        <w:numPr>
          <w:ilvl w:val="1"/>
          <w:numId w:val="24"/>
        </w:numPr>
        <w:spacing w:after="29" w:line="269" w:lineRule="auto"/>
        <w:ind w:right="8"/>
      </w:pPr>
      <w:r>
        <w:t>Placar2</w:t>
      </w:r>
      <w:r w:rsidR="00EF649C">
        <w:t>:</w:t>
      </w:r>
      <w:r w:rsidR="00EF649C" w:rsidRPr="00EF649C">
        <w:t xml:space="preserve"> </w:t>
      </w:r>
      <w:r w:rsidR="00EF649C">
        <w:t>permitir cadastrar valores entre 0 até 10</w:t>
      </w:r>
    </w:p>
    <w:p w14:paraId="74695774" w14:textId="134F177E" w:rsidR="00F63A97" w:rsidRDefault="00F63A97" w:rsidP="00F63A97">
      <w:pPr>
        <w:pStyle w:val="PargrafodaLista"/>
        <w:numPr>
          <w:ilvl w:val="0"/>
          <w:numId w:val="24"/>
        </w:numPr>
        <w:spacing w:after="29" w:line="269" w:lineRule="auto"/>
        <w:ind w:right="8"/>
      </w:pPr>
      <w:r>
        <w:t>Será avaliado a execução do script de criação dos valores especificados acima</w:t>
      </w:r>
      <w:r w:rsidR="00C150C1">
        <w:t xml:space="preserve">, default e </w:t>
      </w:r>
      <w:proofErr w:type="spellStart"/>
      <w:r w:rsidR="00C150C1">
        <w:t>rule</w:t>
      </w:r>
      <w:proofErr w:type="spellEnd"/>
      <w:r>
        <w:t xml:space="preserve">. O competidor deverá entregar </w:t>
      </w:r>
      <w:r w:rsidR="00EF649C">
        <w:t>o</w:t>
      </w:r>
      <w:r>
        <w:t xml:space="preserve"> script de criação itens.</w:t>
      </w:r>
      <w:r w:rsidR="00EF649C">
        <w:t xml:space="preserve"> Formato .</w:t>
      </w:r>
      <w:proofErr w:type="spellStart"/>
      <w:r w:rsidR="00EF649C">
        <w:t>sql</w:t>
      </w:r>
      <w:proofErr w:type="spellEnd"/>
    </w:p>
    <w:bookmarkEnd w:id="46"/>
    <w:p w14:paraId="009028E8" w14:textId="5C44E828" w:rsidR="002973B8" w:rsidRDefault="002973B8" w:rsidP="002973B8">
      <w:pPr>
        <w:pStyle w:val="PargrafodaLista"/>
        <w:numPr>
          <w:ilvl w:val="0"/>
          <w:numId w:val="24"/>
        </w:numPr>
        <w:spacing w:after="29" w:line="269" w:lineRule="auto"/>
        <w:ind w:right="8"/>
      </w:pPr>
      <w:r>
        <w:t xml:space="preserve">O modelo deve ser entregue </w:t>
      </w:r>
      <w:r w:rsidR="00F63A97">
        <w:t>como um</w:t>
      </w:r>
      <w:r>
        <w:t xml:space="preserve"> MER</w:t>
      </w:r>
      <w:r w:rsidR="00F63A97">
        <w:t xml:space="preserve"> detalhado</w:t>
      </w:r>
      <w:r>
        <w:t xml:space="preserve"> e deve ser entregue em formato </w:t>
      </w:r>
      <w:r w:rsidR="00EF649C">
        <w:t>.</w:t>
      </w:r>
      <w:proofErr w:type="spellStart"/>
      <w:r>
        <w:t>pdf</w:t>
      </w:r>
      <w:proofErr w:type="spellEnd"/>
      <w:r>
        <w:t>.</w:t>
      </w:r>
    </w:p>
    <w:p w14:paraId="663812C6" w14:textId="4A655A21" w:rsidR="00AE2AB4" w:rsidRPr="00AE2AB4" w:rsidRDefault="00AE2AB4" w:rsidP="00336569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47" w:name="_Toc87621436"/>
      <w:r w:rsidRPr="00AE2AB4">
        <w:rPr>
          <w:rFonts w:ascii="Frutiger LT Com 55 Roman" w:hAnsi="Frutiger LT Com 55 Roman"/>
          <w:lang w:val="pt"/>
        </w:rPr>
        <w:t>Dicionário de dados.</w:t>
      </w:r>
      <w:bookmarkEnd w:id="47"/>
    </w:p>
    <w:p w14:paraId="10353559" w14:textId="2787DAB0" w:rsidR="00AE2AB4" w:rsidRDefault="008C4E6C" w:rsidP="008C4E6C">
      <w:pPr>
        <w:pStyle w:val="PargrafodaLista"/>
        <w:numPr>
          <w:ilvl w:val="0"/>
          <w:numId w:val="21"/>
        </w:numPr>
        <w:spacing w:after="29" w:line="269" w:lineRule="auto"/>
        <w:ind w:right="8"/>
      </w:pPr>
      <w:r>
        <w:t>C</w:t>
      </w:r>
      <w:r w:rsidR="00AE2AB4" w:rsidRPr="00715143">
        <w:t xml:space="preserve">riar um dicionário de dados para o banco de dados </w:t>
      </w:r>
      <w:r>
        <w:t>documentando todas as especificações definidas</w:t>
      </w:r>
      <w:r w:rsidR="00637E6F">
        <w:t>.</w:t>
      </w:r>
    </w:p>
    <w:p w14:paraId="644C596B" w14:textId="57A65994" w:rsidR="00AE2AB4" w:rsidRDefault="008C4E6C" w:rsidP="00291366">
      <w:pPr>
        <w:numPr>
          <w:ilvl w:val="1"/>
          <w:numId w:val="19"/>
        </w:numPr>
        <w:spacing w:after="29" w:line="269" w:lineRule="auto"/>
        <w:ind w:left="1134" w:right="8" w:hanging="425"/>
      </w:pPr>
      <w:r>
        <w:t>D</w:t>
      </w:r>
      <w:r w:rsidR="00AE2AB4">
        <w:t>eve conte</w:t>
      </w:r>
      <w:r>
        <w:t>r</w:t>
      </w:r>
      <w:r w:rsidR="00AE2AB4">
        <w:t xml:space="preserve"> </w:t>
      </w:r>
      <w:r>
        <w:t xml:space="preserve">todas as </w:t>
      </w:r>
      <w:r w:rsidR="00AE2AB4">
        <w:t xml:space="preserve">tabelas, </w:t>
      </w:r>
      <w:r>
        <w:t>atributos</w:t>
      </w:r>
      <w:r w:rsidR="00AE2AB4">
        <w:t xml:space="preserve"> e </w:t>
      </w:r>
      <w:r>
        <w:t>relacionamentos</w:t>
      </w:r>
      <w:r w:rsidR="00AE2AB4">
        <w:t xml:space="preserve"> que foram definidas no diagrama entidade-relacionamento.</w:t>
      </w:r>
    </w:p>
    <w:p w14:paraId="427C5388" w14:textId="07D3882A" w:rsidR="00291366" w:rsidRDefault="00291366" w:rsidP="00291366">
      <w:pPr>
        <w:numPr>
          <w:ilvl w:val="1"/>
          <w:numId w:val="19"/>
        </w:numPr>
        <w:spacing w:after="29" w:line="269" w:lineRule="auto"/>
        <w:ind w:left="1134" w:right="8" w:hanging="425"/>
      </w:pPr>
      <w:r>
        <w:t xml:space="preserve">O modelo está na pasta </w:t>
      </w:r>
      <w:proofErr w:type="spellStart"/>
      <w:r>
        <w:t>DataFile</w:t>
      </w:r>
      <w:proofErr w:type="spellEnd"/>
      <w:r>
        <w:t xml:space="preserve"> e deve ser preenchido para todas as tabelas do Banco de Dados.</w:t>
      </w:r>
    </w:p>
    <w:p w14:paraId="591B79FD" w14:textId="0E23CABC" w:rsidR="0014626A" w:rsidRDefault="0014626A" w:rsidP="0014626A">
      <w:pPr>
        <w:spacing w:after="29" w:line="269" w:lineRule="auto"/>
        <w:ind w:right="8"/>
      </w:pPr>
    </w:p>
    <w:p w14:paraId="79E36369" w14:textId="77777777" w:rsidR="00637E6F" w:rsidRDefault="00513A0D" w:rsidP="00513A0D">
      <w:pPr>
        <w:numPr>
          <w:ilvl w:val="1"/>
          <w:numId w:val="19"/>
        </w:numPr>
        <w:spacing w:after="29" w:line="269" w:lineRule="auto"/>
        <w:ind w:left="1134" w:right="8" w:hanging="425"/>
      </w:pPr>
      <w:r>
        <w:t>Para cada tabela</w:t>
      </w:r>
      <w:r w:rsidR="00637E6F">
        <w:t>:</w:t>
      </w:r>
    </w:p>
    <w:p w14:paraId="195877A7" w14:textId="78EEBD5C" w:rsidR="00513A0D" w:rsidRDefault="00513A0D" w:rsidP="002444F3">
      <w:pPr>
        <w:numPr>
          <w:ilvl w:val="1"/>
          <w:numId w:val="19"/>
        </w:numPr>
        <w:spacing w:after="29" w:line="269" w:lineRule="auto"/>
        <w:ind w:right="8" w:hanging="306"/>
      </w:pPr>
      <w:r>
        <w:t>informar o nome.</w:t>
      </w:r>
    </w:p>
    <w:p w14:paraId="23F71024" w14:textId="76CC0DBD" w:rsidR="00513A0D" w:rsidRDefault="00513A0D" w:rsidP="002444F3">
      <w:pPr>
        <w:numPr>
          <w:ilvl w:val="1"/>
          <w:numId w:val="19"/>
        </w:numPr>
        <w:spacing w:after="29" w:line="269" w:lineRule="auto"/>
        <w:ind w:right="8" w:hanging="306"/>
      </w:pPr>
      <w:r>
        <w:t xml:space="preserve">Informar o nome de todas as colunas de cada tabela, </w:t>
      </w:r>
      <w:bookmarkStart w:id="48" w:name="_Hlk87535327"/>
      <w:r>
        <w:t>além do tipo, tamanho</w:t>
      </w:r>
      <w:r w:rsidR="00F65B8C">
        <w:t>, descrição, se aceita NULL (SIM/N</w:t>
      </w:r>
      <w:r w:rsidR="00637E6F">
        <w:t>Ã</w:t>
      </w:r>
      <w:r w:rsidR="00F65B8C">
        <w:t xml:space="preserve">O), se é </w:t>
      </w:r>
      <w:proofErr w:type="spellStart"/>
      <w:proofErr w:type="gramStart"/>
      <w:r w:rsidR="00F65B8C">
        <w:t>Auto</w:t>
      </w:r>
      <w:r w:rsidR="00637E6F">
        <w:t>-</w:t>
      </w:r>
      <w:r w:rsidR="00F65B8C">
        <w:t>Incremento</w:t>
      </w:r>
      <w:bookmarkEnd w:id="48"/>
      <w:proofErr w:type="spellEnd"/>
      <w:proofErr w:type="gramEnd"/>
      <w:r w:rsidR="00DF139C">
        <w:t>.</w:t>
      </w:r>
    </w:p>
    <w:p w14:paraId="45B7EB9F" w14:textId="2B6969AC" w:rsidR="00F65B8C" w:rsidRDefault="00F65B8C" w:rsidP="002444F3">
      <w:pPr>
        <w:numPr>
          <w:ilvl w:val="1"/>
          <w:numId w:val="19"/>
        </w:numPr>
        <w:spacing w:after="29" w:line="269" w:lineRule="auto"/>
        <w:ind w:right="8" w:hanging="306"/>
      </w:pPr>
      <w:r>
        <w:t>Identificar com as cores verde</w:t>
      </w:r>
      <w:r w:rsidR="00BA4F40">
        <w:t xml:space="preserve"> a Chave Primária </w:t>
      </w:r>
      <w:r w:rsidR="00DF139C">
        <w:t>e amarelo</w:t>
      </w:r>
      <w:r w:rsidR="00BA4F40">
        <w:t xml:space="preserve"> </w:t>
      </w:r>
      <w:r w:rsidR="00E06AA0">
        <w:t>as chaves estrangeiras</w:t>
      </w:r>
      <w:r w:rsidR="00BA4F40">
        <w:t>.</w:t>
      </w:r>
    </w:p>
    <w:p w14:paraId="632BB699" w14:textId="041CE254" w:rsidR="00BA4F40" w:rsidRDefault="00BA4F40" w:rsidP="00BA4F40">
      <w:pPr>
        <w:numPr>
          <w:ilvl w:val="0"/>
          <w:numId w:val="19"/>
        </w:numPr>
        <w:spacing w:after="29" w:line="269" w:lineRule="auto"/>
        <w:ind w:left="1134" w:right="8" w:hanging="425"/>
      </w:pPr>
      <w:r>
        <w:t>Requerimento (</w:t>
      </w:r>
      <w:proofErr w:type="spellStart"/>
      <w:r>
        <w:t>Constraint</w:t>
      </w:r>
      <w:proofErr w:type="spellEnd"/>
      <w:r>
        <w:t>)</w:t>
      </w:r>
    </w:p>
    <w:p w14:paraId="4797FA98" w14:textId="7FA97D7D" w:rsidR="00637E6F" w:rsidRPr="00BA4F40" w:rsidRDefault="00637E6F" w:rsidP="002444F3">
      <w:pPr>
        <w:pStyle w:val="PargrafodaLista"/>
        <w:numPr>
          <w:ilvl w:val="1"/>
          <w:numId w:val="19"/>
        </w:numPr>
        <w:ind w:hanging="306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DEFAULT</w:t>
      </w:r>
    </w:p>
    <w:p w14:paraId="2C756319" w14:textId="4C30E820" w:rsidR="00637E6F" w:rsidRPr="00BA4F40" w:rsidRDefault="00637E6F" w:rsidP="002444F3">
      <w:pPr>
        <w:pStyle w:val="PargrafodaLista"/>
        <w:numPr>
          <w:ilvl w:val="1"/>
          <w:numId w:val="19"/>
        </w:numPr>
        <w:ind w:hanging="306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CHECK</w:t>
      </w:r>
    </w:p>
    <w:p w14:paraId="2E6793AB" w14:textId="16714BDC" w:rsidR="00637E6F" w:rsidRPr="00BA4F40" w:rsidRDefault="00637E6F" w:rsidP="002444F3">
      <w:pPr>
        <w:pStyle w:val="PargrafodaLista"/>
        <w:numPr>
          <w:ilvl w:val="1"/>
          <w:numId w:val="19"/>
        </w:numPr>
        <w:ind w:hanging="306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PRIMARY KEY</w:t>
      </w:r>
    </w:p>
    <w:p w14:paraId="413A77B4" w14:textId="7B557AA3" w:rsidR="00637E6F" w:rsidRDefault="00637E6F" w:rsidP="002444F3">
      <w:pPr>
        <w:pStyle w:val="PargrafodaLista"/>
        <w:numPr>
          <w:ilvl w:val="1"/>
          <w:numId w:val="19"/>
        </w:numPr>
        <w:ind w:hanging="306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FOREIGN KEY</w:t>
      </w:r>
    </w:p>
    <w:p w14:paraId="194EB514" w14:textId="61C99FBB" w:rsidR="00BA4F40" w:rsidRDefault="00BA4F40" w:rsidP="002444F3">
      <w:pPr>
        <w:pStyle w:val="PargrafodaLista"/>
        <w:numPr>
          <w:ilvl w:val="1"/>
          <w:numId w:val="19"/>
        </w:numPr>
        <w:ind w:hanging="306"/>
        <w:rPr>
          <w:lang w:val="pt"/>
        </w:rPr>
      </w:pPr>
      <w:r>
        <w:rPr>
          <w:lang w:val="pt"/>
        </w:rPr>
        <w:t xml:space="preserve">No campo descrição, especificar as informações pertinentes de acordo com o tipo de </w:t>
      </w:r>
      <w:proofErr w:type="spellStart"/>
      <w:r>
        <w:rPr>
          <w:lang w:val="pt"/>
        </w:rPr>
        <w:t>con</w:t>
      </w:r>
      <w:r w:rsidR="006B3E7A">
        <w:rPr>
          <w:lang w:val="pt"/>
        </w:rPr>
        <w:t>s</w:t>
      </w:r>
      <w:r>
        <w:rPr>
          <w:lang w:val="pt"/>
        </w:rPr>
        <w:t>traint</w:t>
      </w:r>
      <w:proofErr w:type="spellEnd"/>
      <w:r w:rsidR="002444F3">
        <w:rPr>
          <w:lang w:val="pt"/>
        </w:rPr>
        <w:t>:</w:t>
      </w:r>
    </w:p>
    <w:p w14:paraId="6421F64A" w14:textId="617FCD41" w:rsidR="002444F3" w:rsidRPr="00BA4F40" w:rsidRDefault="002444F3" w:rsidP="002444F3">
      <w:pPr>
        <w:pStyle w:val="PargrafodaLista"/>
        <w:numPr>
          <w:ilvl w:val="1"/>
          <w:numId w:val="19"/>
        </w:numPr>
        <w:ind w:firstLine="403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DEFAULT</w:t>
      </w:r>
      <w:r>
        <w:rPr>
          <w:lang w:val="pt"/>
        </w:rPr>
        <w:t>: colocar os valores</w:t>
      </w:r>
    </w:p>
    <w:p w14:paraId="05F252C6" w14:textId="55515336" w:rsidR="002444F3" w:rsidRPr="00BA4F40" w:rsidRDefault="002444F3" w:rsidP="002444F3">
      <w:pPr>
        <w:pStyle w:val="PargrafodaLista"/>
        <w:numPr>
          <w:ilvl w:val="1"/>
          <w:numId w:val="19"/>
        </w:numPr>
        <w:ind w:firstLine="403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CHECK</w:t>
      </w:r>
      <w:r>
        <w:rPr>
          <w:lang w:val="pt"/>
        </w:rPr>
        <w:t>: colocar os valores</w:t>
      </w:r>
    </w:p>
    <w:p w14:paraId="3C5E19E5" w14:textId="77777777" w:rsidR="002444F3" w:rsidRPr="00BA4F40" w:rsidRDefault="002444F3" w:rsidP="002444F3">
      <w:pPr>
        <w:pStyle w:val="PargrafodaLista"/>
        <w:numPr>
          <w:ilvl w:val="1"/>
          <w:numId w:val="19"/>
        </w:numPr>
        <w:ind w:firstLine="403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PRIMARY KEY</w:t>
      </w:r>
    </w:p>
    <w:p w14:paraId="01FD382B" w14:textId="33F7E5A1" w:rsidR="002444F3" w:rsidRDefault="002444F3" w:rsidP="002444F3">
      <w:pPr>
        <w:pStyle w:val="PargrafodaLista"/>
        <w:numPr>
          <w:ilvl w:val="1"/>
          <w:numId w:val="19"/>
        </w:numPr>
        <w:ind w:firstLine="403"/>
        <w:rPr>
          <w:lang w:val="pt"/>
        </w:rPr>
      </w:pPr>
      <w:proofErr w:type="spellStart"/>
      <w:r w:rsidRPr="00BA4F40">
        <w:rPr>
          <w:lang w:val="pt"/>
        </w:rPr>
        <w:t>Constraint</w:t>
      </w:r>
      <w:proofErr w:type="spellEnd"/>
      <w:r w:rsidRPr="00BA4F40">
        <w:rPr>
          <w:lang w:val="pt"/>
        </w:rPr>
        <w:t xml:space="preserve"> FOREIGN KEY</w:t>
      </w:r>
      <w:r>
        <w:rPr>
          <w:lang w:val="pt"/>
        </w:rPr>
        <w:t>: tabela/campo que define a relação</w:t>
      </w:r>
    </w:p>
    <w:p w14:paraId="0AE987E9" w14:textId="77777777" w:rsidR="002444F3" w:rsidRDefault="002444F3" w:rsidP="002444F3">
      <w:pPr>
        <w:numPr>
          <w:ilvl w:val="1"/>
          <w:numId w:val="19"/>
        </w:numPr>
        <w:spacing w:after="29" w:line="269" w:lineRule="auto"/>
        <w:ind w:left="1134" w:right="8" w:hanging="425"/>
      </w:pPr>
      <w:r>
        <w:t>Seu dicionário de dados deve ser entregue em formato *.</w:t>
      </w:r>
      <w:proofErr w:type="spellStart"/>
      <w:r>
        <w:t>pdf</w:t>
      </w:r>
      <w:proofErr w:type="spellEnd"/>
      <w:r>
        <w:t>.</w:t>
      </w:r>
    </w:p>
    <w:p w14:paraId="65685947" w14:textId="2D3F93DC" w:rsidR="00783805" w:rsidRPr="00AE2AB4" w:rsidRDefault="00F8069D" w:rsidP="00783805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49" w:name="_Toc87621437"/>
      <w:r>
        <w:rPr>
          <w:rFonts w:ascii="Frutiger LT Com 55 Roman" w:hAnsi="Frutiger LT Com 55 Roman"/>
          <w:lang w:val="pt"/>
        </w:rPr>
        <w:br w:type="column"/>
      </w:r>
      <w:r w:rsidR="00783805">
        <w:rPr>
          <w:rFonts w:ascii="Frutiger LT Com 55 Roman" w:hAnsi="Frutiger LT Com 55 Roman"/>
          <w:lang w:val="pt"/>
        </w:rPr>
        <w:lastRenderedPageBreak/>
        <w:t>Descrição de Caso de Uso</w:t>
      </w:r>
      <w:r w:rsidR="00783805" w:rsidRPr="00AE2AB4">
        <w:rPr>
          <w:rFonts w:ascii="Frutiger LT Com 55 Roman" w:hAnsi="Frutiger LT Com 55 Roman"/>
          <w:lang w:val="pt"/>
        </w:rPr>
        <w:t>.</w:t>
      </w:r>
      <w:bookmarkEnd w:id="49"/>
    </w:p>
    <w:p w14:paraId="0C1AF662" w14:textId="016ACC78" w:rsidR="00172BB3" w:rsidRDefault="00172BB3" w:rsidP="00172BB3">
      <w:pPr>
        <w:spacing w:after="29" w:line="269" w:lineRule="auto"/>
        <w:ind w:right="8"/>
      </w:pPr>
    </w:p>
    <w:p w14:paraId="41569410" w14:textId="312EB760" w:rsidR="00207C78" w:rsidRDefault="00207C78" w:rsidP="005C6952">
      <w:pPr>
        <w:numPr>
          <w:ilvl w:val="0"/>
          <w:numId w:val="26"/>
        </w:numPr>
        <w:spacing w:after="29" w:line="269" w:lineRule="auto"/>
        <w:ind w:left="993" w:right="8" w:hanging="284"/>
      </w:pPr>
      <w:r>
        <w:t xml:space="preserve">Você deve criar um documento de descrição de caso de uso que contemple o fluxo </w:t>
      </w:r>
      <w:r w:rsidR="005C6952">
        <w:t xml:space="preserve">do login, prevendo todas as etapas, desde a identificação do </w:t>
      </w:r>
      <w:proofErr w:type="spellStart"/>
      <w:r w:rsidR="005C6952">
        <w:t>email</w:t>
      </w:r>
      <w:proofErr w:type="spellEnd"/>
      <w:r w:rsidR="005C6952">
        <w:t xml:space="preserve"> do usuário cadastrado, até a apresentação da tela principal. Esse documento deve conter:</w:t>
      </w:r>
    </w:p>
    <w:p w14:paraId="4CF24D54" w14:textId="77777777" w:rsidR="00207C78" w:rsidRPr="004D56C1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Nome;</w:t>
      </w:r>
    </w:p>
    <w:p w14:paraId="068D732D" w14:textId="77777777" w:rsidR="00207C78" w:rsidRPr="004D56C1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Objetivo;</w:t>
      </w:r>
    </w:p>
    <w:p w14:paraId="7B8828C9" w14:textId="77777777" w:rsidR="00207C78" w:rsidRPr="004D56C1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Atores;</w:t>
      </w:r>
    </w:p>
    <w:p w14:paraId="3191A400" w14:textId="476B7502" w:rsidR="00207C78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Pré-condições;</w:t>
      </w:r>
    </w:p>
    <w:p w14:paraId="3B4D6CF1" w14:textId="77777777" w:rsidR="00207C78" w:rsidRPr="004D56C1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Fluxo principal;</w:t>
      </w:r>
    </w:p>
    <w:p w14:paraId="24592455" w14:textId="77777777" w:rsidR="00207C78" w:rsidRPr="004D56C1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Fluxo alternativo;</w:t>
      </w:r>
    </w:p>
    <w:p w14:paraId="0AD38EFF" w14:textId="47921CD7" w:rsidR="00207C78" w:rsidRDefault="00207C78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4D56C1">
        <w:rPr>
          <w:lang w:val="pt"/>
        </w:rPr>
        <w:t>Pós-condições;</w:t>
      </w:r>
    </w:p>
    <w:p w14:paraId="4B692ECF" w14:textId="1D3598B6" w:rsidR="00B4660C" w:rsidRPr="004D56C1" w:rsidRDefault="00B4660C" w:rsidP="00207C78">
      <w:pPr>
        <w:pStyle w:val="PargrafodaLista"/>
        <w:numPr>
          <w:ilvl w:val="2"/>
          <w:numId w:val="20"/>
        </w:numPr>
        <w:spacing w:after="69" w:line="269" w:lineRule="auto"/>
        <w:ind w:right="8"/>
        <w:rPr>
          <w:lang w:val="pt"/>
        </w:rPr>
      </w:pPr>
      <w:r w:rsidRPr="00B4660C">
        <w:rPr>
          <w:lang w:val="pt"/>
        </w:rPr>
        <w:t>Regras de negócio:</w:t>
      </w:r>
    </w:p>
    <w:p w14:paraId="1B2F2FD6" w14:textId="7C4AD5D1" w:rsidR="004E1784" w:rsidRDefault="004E1784" w:rsidP="004E1784">
      <w:pPr>
        <w:numPr>
          <w:ilvl w:val="0"/>
          <w:numId w:val="27"/>
        </w:numPr>
        <w:spacing w:after="29" w:line="269" w:lineRule="auto"/>
        <w:ind w:left="993" w:right="8" w:hanging="284"/>
      </w:pPr>
      <w:r>
        <w:t>A entrega deve ser feita em formato .</w:t>
      </w:r>
      <w:proofErr w:type="spellStart"/>
      <w:r>
        <w:t>pdf</w:t>
      </w:r>
      <w:proofErr w:type="spellEnd"/>
      <w:r>
        <w:t>.</w:t>
      </w:r>
    </w:p>
    <w:p w14:paraId="0DC32AC3" w14:textId="77777777" w:rsidR="00E06AA0" w:rsidRDefault="00E06AA0" w:rsidP="00E06AA0">
      <w:pPr>
        <w:spacing w:after="29" w:line="269" w:lineRule="auto"/>
        <w:ind w:right="8"/>
      </w:pPr>
    </w:p>
    <w:p w14:paraId="221CFE0F" w14:textId="1FE507AC" w:rsidR="004745A1" w:rsidRDefault="004745A1" w:rsidP="004745A1">
      <w:pPr>
        <w:pStyle w:val="Ttulo2"/>
        <w:numPr>
          <w:ilvl w:val="0"/>
          <w:numId w:val="9"/>
        </w:numPr>
        <w:ind w:left="720"/>
        <w:rPr>
          <w:rFonts w:ascii="Frutiger LT Com 55 Roman" w:hAnsi="Frutiger LT Com 55 Roman"/>
          <w:lang w:val="pt"/>
        </w:rPr>
      </w:pPr>
      <w:bookmarkStart w:id="50" w:name="_Toc87621438"/>
      <w:r>
        <w:rPr>
          <w:rFonts w:ascii="Frutiger LT Com 55 Roman" w:hAnsi="Frutiger LT Com 55 Roman"/>
          <w:lang w:val="pt"/>
        </w:rPr>
        <w:t>Entregas</w:t>
      </w:r>
      <w:bookmarkEnd w:id="50"/>
    </w:p>
    <w:p w14:paraId="30640470" w14:textId="3B1C6A78" w:rsidR="004745A1" w:rsidRDefault="004745A1" w:rsidP="004745A1">
      <w:pPr>
        <w:pStyle w:val="PargrafodaLista"/>
        <w:numPr>
          <w:ilvl w:val="0"/>
          <w:numId w:val="29"/>
        </w:numPr>
        <w:rPr>
          <w:lang w:val="pt"/>
        </w:rPr>
      </w:pPr>
      <w:r>
        <w:rPr>
          <w:lang w:val="pt"/>
        </w:rPr>
        <w:t>Instalador da aplicação (gerando todos os requisitos para a execução automática do projeto</w:t>
      </w:r>
      <w:r w:rsidR="00671BFF">
        <w:rPr>
          <w:lang w:val="pt"/>
        </w:rPr>
        <w:t>)</w:t>
      </w:r>
    </w:p>
    <w:p w14:paraId="36A1BE6F" w14:textId="63725560" w:rsidR="004745A1" w:rsidRDefault="004745A1" w:rsidP="004745A1">
      <w:pPr>
        <w:pStyle w:val="PargrafodaLista"/>
        <w:numPr>
          <w:ilvl w:val="0"/>
          <w:numId w:val="29"/>
        </w:numPr>
        <w:rPr>
          <w:lang w:val="pt"/>
        </w:rPr>
      </w:pPr>
      <w:r>
        <w:rPr>
          <w:lang w:val="pt"/>
        </w:rPr>
        <w:t>Arquivo contendo procedimento para apagar Login automático.</w:t>
      </w:r>
    </w:p>
    <w:p w14:paraId="49CE7FB5" w14:textId="21C8FD14" w:rsidR="004745A1" w:rsidRDefault="004745A1" w:rsidP="004745A1">
      <w:pPr>
        <w:pStyle w:val="PargrafodaLista"/>
        <w:numPr>
          <w:ilvl w:val="0"/>
          <w:numId w:val="29"/>
        </w:numPr>
        <w:rPr>
          <w:lang w:val="pt"/>
        </w:rPr>
      </w:pPr>
      <w:r>
        <w:rPr>
          <w:lang w:val="pt"/>
        </w:rPr>
        <w:t>Documentação MER</w:t>
      </w:r>
    </w:p>
    <w:p w14:paraId="5DD64D36" w14:textId="28798B89" w:rsidR="004745A1" w:rsidRDefault="004745A1" w:rsidP="004745A1">
      <w:pPr>
        <w:pStyle w:val="PargrafodaLista"/>
        <w:numPr>
          <w:ilvl w:val="0"/>
          <w:numId w:val="29"/>
        </w:numPr>
        <w:rPr>
          <w:lang w:val="pt"/>
        </w:rPr>
      </w:pPr>
      <w:r>
        <w:rPr>
          <w:lang w:val="pt"/>
        </w:rPr>
        <w:t>Dicionário de Dados</w:t>
      </w:r>
    </w:p>
    <w:p w14:paraId="2F466EC5" w14:textId="1ACF0FAE" w:rsidR="007221DC" w:rsidRPr="00881507" w:rsidRDefault="004745A1" w:rsidP="00881507">
      <w:pPr>
        <w:pStyle w:val="PargrafodaLista"/>
        <w:numPr>
          <w:ilvl w:val="0"/>
          <w:numId w:val="29"/>
        </w:numPr>
        <w:rPr>
          <w:lang w:val="pt"/>
        </w:rPr>
      </w:pPr>
      <w:r>
        <w:rPr>
          <w:lang w:val="pt"/>
        </w:rPr>
        <w:t>Diagrama de Caso de Uso</w:t>
      </w:r>
    </w:p>
    <w:sectPr w:rsidR="007221DC" w:rsidRPr="00881507" w:rsidSect="0088150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 w:code="9"/>
      <w:pgMar w:top="2268" w:right="1134" w:bottom="1542" w:left="1134" w:header="62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2258C" w14:textId="77777777" w:rsidR="00595986" w:rsidRDefault="00595986" w:rsidP="00313492">
      <w:r>
        <w:separator/>
      </w:r>
    </w:p>
    <w:p w14:paraId="64A75881" w14:textId="77777777" w:rsidR="00595986" w:rsidRDefault="00595986" w:rsidP="00313492"/>
    <w:p w14:paraId="02FB353E" w14:textId="77777777" w:rsidR="00595986" w:rsidRDefault="00595986"/>
    <w:p w14:paraId="7A363FF8" w14:textId="77777777" w:rsidR="00595986" w:rsidRDefault="00595986"/>
    <w:p w14:paraId="0E4112FF" w14:textId="77777777" w:rsidR="00595986" w:rsidRDefault="00595986" w:rsidP="00887C3D"/>
    <w:p w14:paraId="71827B74" w14:textId="77777777" w:rsidR="00595986" w:rsidRDefault="00595986" w:rsidP="00887C3D"/>
  </w:endnote>
  <w:endnote w:type="continuationSeparator" w:id="0">
    <w:p w14:paraId="2E92A9EE" w14:textId="77777777" w:rsidR="00595986" w:rsidRDefault="00595986" w:rsidP="00313492">
      <w:r>
        <w:continuationSeparator/>
      </w:r>
    </w:p>
    <w:p w14:paraId="4B8DDC0A" w14:textId="77777777" w:rsidR="00595986" w:rsidRDefault="00595986" w:rsidP="00313492"/>
    <w:p w14:paraId="1C3F378A" w14:textId="77777777" w:rsidR="00595986" w:rsidRDefault="00595986"/>
    <w:p w14:paraId="40425CAF" w14:textId="77777777" w:rsidR="00595986" w:rsidRDefault="00595986"/>
    <w:p w14:paraId="4CEA7E37" w14:textId="77777777" w:rsidR="00595986" w:rsidRDefault="00595986" w:rsidP="00887C3D"/>
    <w:p w14:paraId="5AF8D93F" w14:textId="77777777" w:rsidR="00595986" w:rsidRDefault="00595986" w:rsidP="00887C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55 Roman">
    <w:altName w:val="Corbel"/>
    <w:charset w:val="00"/>
    <w:family w:val="swiss"/>
    <w:pitch w:val="variable"/>
    <w:sig w:usb0="00000001" w:usb1="5000204A" w:usb2="00000000" w:usb3="00000000" w:csb0="0000009B" w:csb1="00000000"/>
  </w:font>
  <w:font w:name="Frutiger LT Com 45 Light">
    <w:altName w:val="Calibri"/>
    <w:charset w:val="00"/>
    <w:family w:val="swiss"/>
    <w:pitch w:val="variable"/>
    <w:sig w:usb0="00000001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charset w:val="00"/>
    <w:family w:val="auto"/>
    <w:pitch w:val="variable"/>
    <w:sig w:usb0="00000001" w:usb1="5000604B" w:usb2="00000000" w:usb3="00000000" w:csb0="00000093" w:csb1="00000000"/>
  </w:font>
  <w:font w:name="Times New Roman (Body CS)"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D2122D" w:rsidRPr="00D2122D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812AFB" w14:textId="21705DA4" w:rsidR="00D2122D" w:rsidRPr="00D2122D" w:rsidRDefault="00271252" w:rsidP="00271252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Seletiva</w:t>
          </w:r>
          <w:r w:rsidR="00453B91">
            <w:rPr>
              <w:rFonts w:ascii="Frutiger LT Com 45 Light" w:hAnsi="Frutiger LT Com 45 Light"/>
              <w:sz w:val="14"/>
            </w:rPr>
            <w:t>20</w:t>
          </w:r>
          <w:r>
            <w:rPr>
              <w:rFonts w:ascii="Frutiger LT Com 45 Light" w:hAnsi="Frutiger LT Com 45 Light"/>
              <w:sz w:val="14"/>
            </w:rPr>
            <w:t>2</w:t>
          </w:r>
          <w:r w:rsidR="00183678">
            <w:rPr>
              <w:rFonts w:ascii="Frutiger LT Com 45 Light" w:hAnsi="Frutiger LT Com 45 Light"/>
              <w:sz w:val="14"/>
            </w:rPr>
            <w:t>2</w:t>
          </w:r>
          <w:r>
            <w:rPr>
              <w:rFonts w:ascii="Frutiger LT Com 45 Light" w:hAnsi="Frutiger LT Com 45 Light"/>
              <w:sz w:val="14"/>
            </w:rPr>
            <w:t>_TP</w:t>
          </w:r>
          <w:r w:rsidR="00FD39E6">
            <w:rPr>
              <w:rFonts w:ascii="Frutiger LT Com 45 Light" w:hAnsi="Frutiger LT Com 45 Light"/>
              <w:sz w:val="14"/>
            </w:rPr>
            <w:t>09_DR_</w:t>
          </w:r>
          <w:r w:rsidR="00183678">
            <w:rPr>
              <w:rFonts w:ascii="Frutiger LT Com 45 Light" w:hAnsi="Frutiger LT Com 45 Light"/>
              <w:sz w:val="14"/>
            </w:rPr>
            <w:t>SP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4EFBC180" w:rsidR="00D2122D" w:rsidRDefault="00D2122D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t>V</w:t>
          </w:r>
          <w:r w:rsidR="00271252">
            <w:rPr>
              <w:rFonts w:ascii="Frutiger LT Com 45 Light" w:hAnsi="Frutiger LT Com 45 Light"/>
              <w:sz w:val="14"/>
            </w:rPr>
            <w:t>ersão</w:t>
          </w:r>
          <w:r w:rsidRPr="00D2122D">
            <w:rPr>
              <w:rFonts w:ascii="Frutiger LT Com 45 Light" w:hAnsi="Frutiger LT Com 45 Light"/>
              <w:sz w:val="14"/>
            </w:rPr>
            <w:t xml:space="preserve">: </w:t>
          </w:r>
          <w:r w:rsidR="00453B91">
            <w:rPr>
              <w:rFonts w:ascii="Frutiger LT Com 45 Light" w:hAnsi="Frutiger LT Com 45 Light"/>
              <w:sz w:val="14"/>
            </w:rPr>
            <w:t xml:space="preserve">1.0     </w:t>
          </w:r>
        </w:p>
        <w:p w14:paraId="3C424F4F" w14:textId="64C24484" w:rsidR="00453B91" w:rsidRPr="00D2122D" w:rsidRDefault="00453B91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 xml:space="preserve">© </w:t>
          </w:r>
          <w:proofErr w:type="spellStart"/>
          <w:r>
            <w:rPr>
              <w:rFonts w:ascii="Frutiger LT Com 45 Light" w:hAnsi="Frutiger LT Com 45 Light"/>
              <w:sz w:val="14"/>
            </w:rPr>
            <w:t>WorldSkills</w:t>
          </w:r>
          <w:proofErr w:type="spellEnd"/>
          <w:r>
            <w:rPr>
              <w:rFonts w:ascii="Frutiger LT Com 45 Light" w:hAnsi="Frutiger LT Com 45 Light"/>
              <w:sz w:val="14"/>
            </w:rPr>
            <w:t xml:space="preserve"> </w:t>
          </w:r>
          <w:proofErr w:type="spellStart"/>
          <w:r>
            <w:rPr>
              <w:rFonts w:ascii="Frutiger LT Com 45 Light" w:hAnsi="Frutiger LT Com 45 Light"/>
              <w:sz w:val="14"/>
            </w:rPr>
            <w:t>International</w:t>
          </w:r>
          <w:proofErr w:type="spellEnd"/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28168098" w:rsidR="00D2122D" w:rsidRPr="00D2122D" w:rsidRDefault="00D2122D" w:rsidP="00D2122D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E4423B">
            <w:rPr>
              <w:rFonts w:ascii="Frutiger LT Com 45 Light" w:hAnsi="Frutiger LT Com 45 Light"/>
              <w:noProof/>
              <w:sz w:val="14"/>
            </w:rPr>
            <w:t>9</w:t>
          </w:r>
          <w:r w:rsidRPr="00D2122D">
            <w:rPr>
              <w:rFonts w:ascii="Frutiger LT Com 45 Light" w:hAnsi="Frutiger LT Com 45 Light"/>
              <w:sz w:val="14"/>
            </w:rPr>
            <w:fldChar w:fldCharType="end"/>
          </w:r>
          <w:r w:rsidRPr="00D2122D">
            <w:rPr>
              <w:rFonts w:ascii="Frutiger LT Com 45 Light" w:hAnsi="Frutiger LT Com 45 Light"/>
              <w:sz w:val="14"/>
            </w:rPr>
            <w:t xml:space="preserve"> </w:t>
          </w:r>
          <w:proofErr w:type="spellStart"/>
          <w:r w:rsidRPr="00D2122D">
            <w:rPr>
              <w:rFonts w:ascii="Frutiger LT Com 45 Light" w:hAnsi="Frutiger LT Com 45 Light"/>
              <w:sz w:val="14"/>
            </w:rPr>
            <w:t>of</w:t>
          </w:r>
          <w:proofErr w:type="spellEnd"/>
          <w:r w:rsidRPr="00D2122D">
            <w:rPr>
              <w:rFonts w:ascii="Frutiger LT Com 45 Light" w:hAnsi="Frutiger LT Com 45 Light"/>
              <w:sz w:val="14"/>
            </w:rPr>
            <w:t xml:space="preserve"> </w:t>
          </w: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E4423B">
            <w:rPr>
              <w:rFonts w:ascii="Frutiger LT Com 45 Light" w:hAnsi="Frutiger LT Com 45 Light"/>
              <w:noProof/>
              <w:sz w:val="14"/>
            </w:rPr>
            <w:t>9</w:t>
          </w:r>
          <w:r w:rsidRPr="00D2122D">
            <w:rPr>
              <w:rFonts w:ascii="Frutiger LT Com 45 Light" w:hAnsi="Frutiger LT Com 45 Light"/>
              <w:noProof/>
              <w:sz w:val="14"/>
            </w:rPr>
            <w:fldChar w:fldCharType="end"/>
          </w:r>
        </w:p>
      </w:tc>
    </w:tr>
  </w:tbl>
  <w:p w14:paraId="4DA6CA96" w14:textId="77777777" w:rsidR="002D07E2" w:rsidRPr="006A388C" w:rsidRDefault="002D07E2" w:rsidP="006A38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230A" w14:textId="2553019C" w:rsidR="00AE528B" w:rsidRPr="00453B91" w:rsidRDefault="00FD39E6" w:rsidP="007575B9">
    <w:pPr>
      <w:pStyle w:val="Rodap"/>
      <w:rPr>
        <w:lang w:val="en-AU"/>
      </w:rPr>
    </w:pPr>
    <w:r>
      <w:rPr>
        <w:lang w:val="en-AU"/>
      </w:rPr>
      <w:t>Seletiva202</w:t>
    </w:r>
    <w:r w:rsidR="00E12F67">
      <w:rPr>
        <w:lang w:val="en-AU"/>
      </w:rPr>
      <w:t>2</w:t>
    </w:r>
    <w:r w:rsidR="00453B91">
      <w:rPr>
        <w:lang w:val="en-AU"/>
      </w:rPr>
      <w:t>_TP</w:t>
    </w:r>
    <w:r>
      <w:rPr>
        <w:lang w:val="en-AU"/>
      </w:rPr>
      <w:t>09</w:t>
    </w:r>
    <w:r w:rsidR="00453B91">
      <w:rPr>
        <w:lang w:val="en-AU"/>
      </w:rPr>
      <w:t>_</w:t>
    </w:r>
    <w:r>
      <w:rPr>
        <w:lang w:val="en-AU"/>
      </w:rPr>
      <w:t>PT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B0979" w14:textId="77777777" w:rsidR="002519EB" w:rsidRDefault="00595986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BD73B7" w:rsidRPr="00D2122D" w14:paraId="122ADDC5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07845808" w14:textId="77777777" w:rsidR="00BD73B7" w:rsidRDefault="00595986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</w:p>
        <w:p w14:paraId="7B31ED37" w14:textId="77777777" w:rsidR="00BD73B7" w:rsidRPr="00D2122D" w:rsidRDefault="003743E7" w:rsidP="00271252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Seletiva2022_TPnn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45664DAB" w14:textId="77777777" w:rsidR="00BD73B7" w:rsidRDefault="00595986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</w:p>
        <w:p w14:paraId="00BE682D" w14:textId="77777777" w:rsidR="00BD73B7" w:rsidRPr="00D2122D" w:rsidRDefault="003743E7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 xml:space="preserve">© </w:t>
          </w:r>
          <w:proofErr w:type="spellStart"/>
          <w:r>
            <w:rPr>
              <w:rFonts w:ascii="Frutiger LT Com 45 Light" w:hAnsi="Frutiger LT Com 45 Light"/>
              <w:sz w:val="14"/>
            </w:rPr>
            <w:t>WorldSkills</w:t>
          </w:r>
          <w:proofErr w:type="spellEnd"/>
          <w:r>
            <w:rPr>
              <w:rFonts w:ascii="Frutiger LT Com 45 Light" w:hAnsi="Frutiger LT Com 45 Light"/>
              <w:sz w:val="14"/>
            </w:rPr>
            <w:t xml:space="preserve"> </w:t>
          </w:r>
          <w:proofErr w:type="spellStart"/>
          <w:r>
            <w:rPr>
              <w:rFonts w:ascii="Frutiger LT Com 45 Light" w:hAnsi="Frutiger LT Com 45 Light"/>
              <w:sz w:val="14"/>
            </w:rPr>
            <w:t>International</w:t>
          </w:r>
          <w:proofErr w:type="spellEnd"/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3AF2BAA" w14:textId="77777777" w:rsidR="00BD73B7" w:rsidRPr="00D2122D" w:rsidRDefault="003743E7" w:rsidP="00D2122D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>
            <w:rPr>
              <w:rFonts w:ascii="Frutiger LT Com 45 Light" w:hAnsi="Frutiger LT Com 45 Light"/>
              <w:noProof/>
              <w:sz w:val="14"/>
            </w:rPr>
            <w:t>4</w:t>
          </w:r>
          <w:r w:rsidRPr="00D2122D">
            <w:rPr>
              <w:rFonts w:ascii="Frutiger LT Com 45 Light" w:hAnsi="Frutiger LT Com 45 Light"/>
              <w:sz w:val="14"/>
            </w:rPr>
            <w:fldChar w:fldCharType="end"/>
          </w:r>
          <w:r w:rsidRPr="00D2122D">
            <w:rPr>
              <w:rFonts w:ascii="Frutiger LT Com 45 Light" w:hAnsi="Frutiger LT Com 45 Light"/>
              <w:sz w:val="14"/>
            </w:rPr>
            <w:t xml:space="preserve"> </w:t>
          </w:r>
          <w:proofErr w:type="spellStart"/>
          <w:r w:rsidRPr="00D2122D">
            <w:rPr>
              <w:rFonts w:ascii="Frutiger LT Com 45 Light" w:hAnsi="Frutiger LT Com 45 Light"/>
              <w:sz w:val="14"/>
            </w:rPr>
            <w:t>of</w:t>
          </w:r>
          <w:proofErr w:type="spellEnd"/>
          <w:r w:rsidRPr="00D2122D">
            <w:rPr>
              <w:rFonts w:ascii="Frutiger LT Com 45 Light" w:hAnsi="Frutiger LT Com 45 Light"/>
              <w:sz w:val="14"/>
            </w:rPr>
            <w:t xml:space="preserve"> </w:t>
          </w: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>
            <w:rPr>
              <w:rFonts w:ascii="Frutiger LT Com 45 Light" w:hAnsi="Frutiger LT Com 45 Light"/>
              <w:noProof/>
              <w:sz w:val="14"/>
            </w:rPr>
            <w:t>4</w:t>
          </w:r>
          <w:r w:rsidRPr="00D2122D">
            <w:rPr>
              <w:rFonts w:ascii="Frutiger LT Com 45 Light" w:hAnsi="Frutiger LT Com 45 Light"/>
              <w:noProof/>
              <w:sz w:val="14"/>
            </w:rPr>
            <w:fldChar w:fldCharType="end"/>
          </w:r>
        </w:p>
      </w:tc>
    </w:tr>
  </w:tbl>
  <w:p w14:paraId="118A98B6" w14:textId="77777777" w:rsidR="00BD73B7" w:rsidRPr="006A388C" w:rsidRDefault="00595986" w:rsidP="006A388C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963D6" w14:textId="77777777" w:rsidR="002519EB" w:rsidRDefault="005959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B5A8F" w14:textId="77777777" w:rsidR="00595986" w:rsidRDefault="00595986">
      <w:r>
        <w:separator/>
      </w:r>
    </w:p>
    <w:p w14:paraId="22EDF239" w14:textId="77777777" w:rsidR="00595986" w:rsidRDefault="00595986"/>
    <w:p w14:paraId="1D72391E" w14:textId="77777777" w:rsidR="00595986" w:rsidRDefault="00595986" w:rsidP="00887C3D"/>
    <w:p w14:paraId="42060785" w14:textId="77777777" w:rsidR="00595986" w:rsidRDefault="00595986" w:rsidP="00887C3D"/>
  </w:footnote>
  <w:footnote w:type="continuationSeparator" w:id="0">
    <w:p w14:paraId="54E88A58" w14:textId="77777777" w:rsidR="00595986" w:rsidRDefault="00595986" w:rsidP="00313492">
      <w:r>
        <w:continuationSeparator/>
      </w:r>
    </w:p>
    <w:p w14:paraId="7810279C" w14:textId="77777777" w:rsidR="00595986" w:rsidRDefault="00595986" w:rsidP="00313492"/>
    <w:p w14:paraId="1ECC7D1E" w14:textId="77777777" w:rsidR="00595986" w:rsidRDefault="00595986"/>
    <w:p w14:paraId="25E89BAD" w14:textId="77777777" w:rsidR="00595986" w:rsidRDefault="00595986"/>
    <w:p w14:paraId="67A90307" w14:textId="77777777" w:rsidR="00595986" w:rsidRDefault="00595986" w:rsidP="00887C3D"/>
    <w:p w14:paraId="59E612CF" w14:textId="77777777" w:rsidR="00595986" w:rsidRDefault="00595986" w:rsidP="00887C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8C594" w14:textId="11DF2222" w:rsidR="006E26EF" w:rsidRDefault="00271252" w:rsidP="00313492">
    <w:pPr>
      <w:pStyle w:val="Cabealho"/>
    </w:pPr>
    <w:r w:rsidRPr="000A7323">
      <w:rPr>
        <w:noProof/>
        <w:lang w:eastAsia="pt-BR"/>
      </w:rPr>
      <w:drawing>
        <wp:anchor distT="0" distB="0" distL="114300" distR="114300" simplePos="0" relativeHeight="251667456" behindDoc="1" locked="0" layoutInCell="1" allowOverlap="1" wp14:anchorId="291530CE" wp14:editId="2E842386">
          <wp:simplePos x="0" y="0"/>
          <wp:positionH relativeFrom="column">
            <wp:posOffset>1859270</wp:posOffset>
          </wp:positionH>
          <wp:positionV relativeFrom="paragraph">
            <wp:posOffset>68466</wp:posOffset>
          </wp:positionV>
          <wp:extent cx="2219259" cy="720000"/>
          <wp:effectExtent l="0" t="0" r="0" b="4445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259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4DA2" w:rsidRPr="007866C8">
      <w:rPr>
        <w:noProof/>
        <w:sz w:val="16"/>
        <w:szCs w:val="16"/>
        <w:lang w:eastAsia="pt-BR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3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7B6E7" w14:textId="4DCE4605" w:rsidR="006E1EA4" w:rsidRDefault="002057E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1" locked="0" layoutInCell="1" allowOverlap="1" wp14:anchorId="6E50580D" wp14:editId="5F6F949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5600" cy="10666800"/>
          <wp:effectExtent l="0" t="0" r="0" b="1270"/>
          <wp:wrapNone/>
          <wp:docPr id="32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7AAB" w14:textId="77777777" w:rsidR="002519EB" w:rsidRDefault="0059598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35850" w14:textId="5EDB4FA9" w:rsidR="00BD73B7" w:rsidRDefault="00881507" w:rsidP="00313492">
    <w:pPr>
      <w:pStyle w:val="Cabealho"/>
    </w:pPr>
    <w:r w:rsidRPr="007866C8">
      <w:rPr>
        <w:noProof/>
        <w:sz w:val="16"/>
        <w:szCs w:val="16"/>
        <w:lang w:eastAsia="pt-BR"/>
      </w:rPr>
      <w:drawing>
        <wp:anchor distT="0" distB="0" distL="114300" distR="114300" simplePos="0" relativeHeight="251671552" behindDoc="1" locked="0" layoutInCell="1" allowOverlap="1" wp14:anchorId="1E8BE7A7" wp14:editId="17F54CE5">
          <wp:simplePos x="0" y="0"/>
          <wp:positionH relativeFrom="page">
            <wp:posOffset>6462522</wp:posOffset>
          </wp:positionH>
          <wp:positionV relativeFrom="page">
            <wp:posOffset>654685</wp:posOffset>
          </wp:positionV>
          <wp:extent cx="784800" cy="460800"/>
          <wp:effectExtent l="0" t="0" r="3175" b="0"/>
          <wp:wrapNone/>
          <wp:docPr id="13" name="Picture 10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0" descr="Logotip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323">
      <w:rPr>
        <w:noProof/>
        <w:lang w:eastAsia="pt-BR"/>
      </w:rPr>
      <w:drawing>
        <wp:anchor distT="0" distB="0" distL="114300" distR="114300" simplePos="0" relativeHeight="251669504" behindDoc="1" locked="0" layoutInCell="1" allowOverlap="1" wp14:anchorId="69DF48FD" wp14:editId="58BD8EF7">
          <wp:simplePos x="0" y="0"/>
          <wp:positionH relativeFrom="column">
            <wp:posOffset>1700784</wp:posOffset>
          </wp:positionH>
          <wp:positionV relativeFrom="paragraph">
            <wp:posOffset>-635</wp:posOffset>
          </wp:positionV>
          <wp:extent cx="2219259" cy="720000"/>
          <wp:effectExtent l="0" t="0" r="0" b="4445"/>
          <wp:wrapNone/>
          <wp:docPr id="9" name="Imagem 9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259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FE66F" w14:textId="77777777" w:rsidR="002519EB" w:rsidRDefault="005959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FE"/>
    <w:multiLevelType w:val="singleLevel"/>
    <w:tmpl w:val="1D743780"/>
    <w:lvl w:ilvl="0">
      <w:numFmt w:val="bullet"/>
      <w:lvlText w:val="*"/>
      <w:lvlJc w:val="left"/>
    </w:lvl>
  </w:abstractNum>
  <w:abstractNum w:abstractNumId="3" w15:restartNumberingAfterBreak="0">
    <w:nsid w:val="01FD6E47"/>
    <w:multiLevelType w:val="hybridMultilevel"/>
    <w:tmpl w:val="BC00DDF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32489"/>
    <w:multiLevelType w:val="hybridMultilevel"/>
    <w:tmpl w:val="2EF851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47A54"/>
    <w:multiLevelType w:val="hybridMultilevel"/>
    <w:tmpl w:val="0026FECA"/>
    <w:lvl w:ilvl="0" w:tplc="0416000F">
      <w:start w:val="1"/>
      <w:numFmt w:val="decimal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1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EC8A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E071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CF8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5A7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B66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2AF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DAE0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CA266E"/>
    <w:multiLevelType w:val="hybridMultilevel"/>
    <w:tmpl w:val="FCBC6F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0A29A2"/>
    <w:multiLevelType w:val="hybridMultilevel"/>
    <w:tmpl w:val="E758B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D0E4B"/>
    <w:multiLevelType w:val="hybridMultilevel"/>
    <w:tmpl w:val="3078D6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3D5226"/>
    <w:multiLevelType w:val="multilevel"/>
    <w:tmpl w:val="9C2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047A8"/>
    <w:multiLevelType w:val="hybridMultilevel"/>
    <w:tmpl w:val="780CD8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A26D2"/>
    <w:multiLevelType w:val="hybridMultilevel"/>
    <w:tmpl w:val="EB26A8C2"/>
    <w:lvl w:ilvl="0" w:tplc="CDAE454E">
      <w:start w:val="1"/>
      <w:numFmt w:val="decimal"/>
      <w:lvlText w:val="%1."/>
      <w:lvlJc w:val="left"/>
      <w:pPr>
        <w:ind w:left="2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50C709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BC8F95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6F0383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3A296E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09468D2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DCE004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1C076F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62E7C42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15A1643D"/>
    <w:multiLevelType w:val="hybridMultilevel"/>
    <w:tmpl w:val="8EE45310"/>
    <w:lvl w:ilvl="0" w:tplc="EBA25B3A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522F858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DEC8A82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AE071A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83CF8E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2E5A7CB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9B66FE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272AF0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5DAE08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16880F06"/>
    <w:multiLevelType w:val="multilevel"/>
    <w:tmpl w:val="321019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Numerad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erada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Numerada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Sumrio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umrio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Sumrio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Commarcadore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Commarcadore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Commarcadore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Commarcadore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Commarcadore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291A1510"/>
    <w:multiLevelType w:val="hybridMultilevel"/>
    <w:tmpl w:val="8C82D2CC"/>
    <w:lvl w:ilvl="0" w:tplc="0416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978272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F468A2"/>
    <w:multiLevelType w:val="hybridMultilevel"/>
    <w:tmpl w:val="C0CAB3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FC4DA8"/>
    <w:multiLevelType w:val="hybridMultilevel"/>
    <w:tmpl w:val="17FEBC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A165D9"/>
    <w:multiLevelType w:val="hybridMultilevel"/>
    <w:tmpl w:val="E4EE4284"/>
    <w:lvl w:ilvl="0" w:tplc="0416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DB007B"/>
    <w:multiLevelType w:val="hybridMultilevel"/>
    <w:tmpl w:val="10A4C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76999"/>
    <w:multiLevelType w:val="hybridMultilevel"/>
    <w:tmpl w:val="A43071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25118"/>
    <w:multiLevelType w:val="hybridMultilevel"/>
    <w:tmpl w:val="93A0CD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7332D3"/>
    <w:multiLevelType w:val="multilevel"/>
    <w:tmpl w:val="0A9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56F778E"/>
    <w:multiLevelType w:val="hybridMultilevel"/>
    <w:tmpl w:val="E29E53A2"/>
    <w:lvl w:ilvl="0" w:tplc="0416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1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EC8A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E071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CF8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5A7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B66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2AF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DAE0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320693"/>
    <w:multiLevelType w:val="hybridMultilevel"/>
    <w:tmpl w:val="E2821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6"/>
  </w:num>
  <w:num w:numId="4">
    <w:abstractNumId w:val="14"/>
  </w:num>
  <w:num w:numId="5">
    <w:abstractNumId w:val="26"/>
  </w:num>
  <w:num w:numId="6">
    <w:abstractNumId w:val="15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8"/>
  </w:num>
  <w:num w:numId="10">
    <w:abstractNumId w:val="22"/>
  </w:num>
  <w:num w:numId="11">
    <w:abstractNumId w:val="20"/>
  </w:num>
  <w:num w:numId="12">
    <w:abstractNumId w:val="4"/>
  </w:num>
  <w:num w:numId="13">
    <w:abstractNumId w:val="19"/>
  </w:num>
  <w:num w:numId="14">
    <w:abstractNumId w:val="28"/>
  </w:num>
  <w:num w:numId="15">
    <w:abstractNumId w:val="2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16">
    <w:abstractNumId w:val="3"/>
  </w:num>
  <w:num w:numId="17">
    <w:abstractNumId w:val="24"/>
  </w:num>
  <w:num w:numId="18">
    <w:abstractNumId w:val="10"/>
  </w:num>
  <w:num w:numId="19">
    <w:abstractNumId w:val="27"/>
  </w:num>
  <w:num w:numId="20">
    <w:abstractNumId w:val="23"/>
  </w:num>
  <w:num w:numId="21">
    <w:abstractNumId w:val="6"/>
  </w:num>
  <w:num w:numId="22">
    <w:abstractNumId w:val="13"/>
  </w:num>
  <w:num w:numId="23">
    <w:abstractNumId w:val="25"/>
  </w:num>
  <w:num w:numId="24">
    <w:abstractNumId w:val="8"/>
  </w:num>
  <w:num w:numId="25">
    <w:abstractNumId w:val="5"/>
  </w:num>
  <w:num w:numId="26">
    <w:abstractNumId w:val="21"/>
  </w:num>
  <w:num w:numId="27">
    <w:abstractNumId w:val="17"/>
  </w:num>
  <w:num w:numId="28">
    <w:abstractNumId w:val="9"/>
  </w:num>
  <w:num w:numId="29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45D"/>
    <w:rsid w:val="00004078"/>
    <w:rsid w:val="00004FCB"/>
    <w:rsid w:val="00006EFF"/>
    <w:rsid w:val="000109AD"/>
    <w:rsid w:val="00011DD6"/>
    <w:rsid w:val="00014E1F"/>
    <w:rsid w:val="00015048"/>
    <w:rsid w:val="00021530"/>
    <w:rsid w:val="00027AA4"/>
    <w:rsid w:val="0003398B"/>
    <w:rsid w:val="0003526B"/>
    <w:rsid w:val="00036A02"/>
    <w:rsid w:val="00037BA8"/>
    <w:rsid w:val="0004241F"/>
    <w:rsid w:val="00045A43"/>
    <w:rsid w:val="00050DCE"/>
    <w:rsid w:val="00050F7F"/>
    <w:rsid w:val="00052828"/>
    <w:rsid w:val="00052F6D"/>
    <w:rsid w:val="000562A3"/>
    <w:rsid w:val="00057B12"/>
    <w:rsid w:val="00060A5C"/>
    <w:rsid w:val="000620DE"/>
    <w:rsid w:val="00064B89"/>
    <w:rsid w:val="000678B3"/>
    <w:rsid w:val="00071AA7"/>
    <w:rsid w:val="00073DC8"/>
    <w:rsid w:val="00075ADC"/>
    <w:rsid w:val="000A211A"/>
    <w:rsid w:val="000A259A"/>
    <w:rsid w:val="000A2DB2"/>
    <w:rsid w:val="000A427D"/>
    <w:rsid w:val="000A5C5C"/>
    <w:rsid w:val="000B1CE4"/>
    <w:rsid w:val="000B3323"/>
    <w:rsid w:val="000C2B25"/>
    <w:rsid w:val="000C31A2"/>
    <w:rsid w:val="000C6352"/>
    <w:rsid w:val="000D0E96"/>
    <w:rsid w:val="000D259C"/>
    <w:rsid w:val="000D576D"/>
    <w:rsid w:val="000E219D"/>
    <w:rsid w:val="000E319D"/>
    <w:rsid w:val="000F1AEC"/>
    <w:rsid w:val="000F20D3"/>
    <w:rsid w:val="000F4A5C"/>
    <w:rsid w:val="00113273"/>
    <w:rsid w:val="001172EF"/>
    <w:rsid w:val="00122637"/>
    <w:rsid w:val="00124A95"/>
    <w:rsid w:val="0012519A"/>
    <w:rsid w:val="0012553C"/>
    <w:rsid w:val="00134547"/>
    <w:rsid w:val="00140865"/>
    <w:rsid w:val="001429CE"/>
    <w:rsid w:val="0014626A"/>
    <w:rsid w:val="00154FE9"/>
    <w:rsid w:val="00156CA1"/>
    <w:rsid w:val="001571FB"/>
    <w:rsid w:val="001623DF"/>
    <w:rsid w:val="001626DF"/>
    <w:rsid w:val="00166F31"/>
    <w:rsid w:val="00172BB3"/>
    <w:rsid w:val="001743C0"/>
    <w:rsid w:val="00183678"/>
    <w:rsid w:val="00183BCA"/>
    <w:rsid w:val="00192D2B"/>
    <w:rsid w:val="00192F04"/>
    <w:rsid w:val="00195AF2"/>
    <w:rsid w:val="001A545D"/>
    <w:rsid w:val="001A554B"/>
    <w:rsid w:val="001A76C0"/>
    <w:rsid w:val="001B1B3E"/>
    <w:rsid w:val="001B5E00"/>
    <w:rsid w:val="001C2A78"/>
    <w:rsid w:val="001C5228"/>
    <w:rsid w:val="001C5F88"/>
    <w:rsid w:val="001C6B44"/>
    <w:rsid w:val="001D08EA"/>
    <w:rsid w:val="001E4FDC"/>
    <w:rsid w:val="001F6D54"/>
    <w:rsid w:val="00200972"/>
    <w:rsid w:val="002046AE"/>
    <w:rsid w:val="00204F8E"/>
    <w:rsid w:val="002057EF"/>
    <w:rsid w:val="002079A8"/>
    <w:rsid w:val="00207C78"/>
    <w:rsid w:val="00210E10"/>
    <w:rsid w:val="00211775"/>
    <w:rsid w:val="00214CDC"/>
    <w:rsid w:val="0022086F"/>
    <w:rsid w:val="002243B0"/>
    <w:rsid w:val="00230E72"/>
    <w:rsid w:val="00232A85"/>
    <w:rsid w:val="002444F3"/>
    <w:rsid w:val="002617F6"/>
    <w:rsid w:val="00262E24"/>
    <w:rsid w:val="00264847"/>
    <w:rsid w:val="00271252"/>
    <w:rsid w:val="00271388"/>
    <w:rsid w:val="00272E4E"/>
    <w:rsid w:val="00273D37"/>
    <w:rsid w:val="00275C5B"/>
    <w:rsid w:val="00275D19"/>
    <w:rsid w:val="002768B7"/>
    <w:rsid w:val="0029104D"/>
    <w:rsid w:val="00291366"/>
    <w:rsid w:val="00291DDD"/>
    <w:rsid w:val="00292DE3"/>
    <w:rsid w:val="00293FAF"/>
    <w:rsid w:val="00294DA2"/>
    <w:rsid w:val="00295634"/>
    <w:rsid w:val="002973B8"/>
    <w:rsid w:val="002A00F1"/>
    <w:rsid w:val="002A14D1"/>
    <w:rsid w:val="002A2775"/>
    <w:rsid w:val="002A61FF"/>
    <w:rsid w:val="002B01BB"/>
    <w:rsid w:val="002B039D"/>
    <w:rsid w:val="002B0985"/>
    <w:rsid w:val="002B1320"/>
    <w:rsid w:val="002B7B57"/>
    <w:rsid w:val="002C6FE6"/>
    <w:rsid w:val="002D07E2"/>
    <w:rsid w:val="002D314F"/>
    <w:rsid w:val="002D4A7A"/>
    <w:rsid w:val="002D778F"/>
    <w:rsid w:val="002E22A0"/>
    <w:rsid w:val="002E44B5"/>
    <w:rsid w:val="002E491D"/>
    <w:rsid w:val="002E6E70"/>
    <w:rsid w:val="002F3488"/>
    <w:rsid w:val="002F4FE3"/>
    <w:rsid w:val="00301A3F"/>
    <w:rsid w:val="0030322A"/>
    <w:rsid w:val="00310983"/>
    <w:rsid w:val="003133A3"/>
    <w:rsid w:val="00313492"/>
    <w:rsid w:val="003147E8"/>
    <w:rsid w:val="00316D73"/>
    <w:rsid w:val="0032135D"/>
    <w:rsid w:val="0032165D"/>
    <w:rsid w:val="00321C32"/>
    <w:rsid w:val="00323EF3"/>
    <w:rsid w:val="0032751D"/>
    <w:rsid w:val="0033177F"/>
    <w:rsid w:val="00332A3C"/>
    <w:rsid w:val="00334821"/>
    <w:rsid w:val="00335970"/>
    <w:rsid w:val="00336569"/>
    <w:rsid w:val="00340348"/>
    <w:rsid w:val="0035562B"/>
    <w:rsid w:val="00356625"/>
    <w:rsid w:val="00357CB1"/>
    <w:rsid w:val="003601F5"/>
    <w:rsid w:val="00362010"/>
    <w:rsid w:val="003662ED"/>
    <w:rsid w:val="00371779"/>
    <w:rsid w:val="00373033"/>
    <w:rsid w:val="003743E7"/>
    <w:rsid w:val="003749C1"/>
    <w:rsid w:val="0038099A"/>
    <w:rsid w:val="00383205"/>
    <w:rsid w:val="00383594"/>
    <w:rsid w:val="00385D0A"/>
    <w:rsid w:val="00386964"/>
    <w:rsid w:val="00390236"/>
    <w:rsid w:val="0039334F"/>
    <w:rsid w:val="00394F9B"/>
    <w:rsid w:val="00397470"/>
    <w:rsid w:val="003A5AAA"/>
    <w:rsid w:val="003A798C"/>
    <w:rsid w:val="003B2CB0"/>
    <w:rsid w:val="003C1008"/>
    <w:rsid w:val="003C6057"/>
    <w:rsid w:val="003C7070"/>
    <w:rsid w:val="003D1142"/>
    <w:rsid w:val="003D1DD0"/>
    <w:rsid w:val="003D52EB"/>
    <w:rsid w:val="003D565F"/>
    <w:rsid w:val="003D638A"/>
    <w:rsid w:val="003E1B29"/>
    <w:rsid w:val="003E24B9"/>
    <w:rsid w:val="003E253E"/>
    <w:rsid w:val="004007AF"/>
    <w:rsid w:val="0040746F"/>
    <w:rsid w:val="00413188"/>
    <w:rsid w:val="004131BB"/>
    <w:rsid w:val="004155F1"/>
    <w:rsid w:val="0042476C"/>
    <w:rsid w:val="00424A63"/>
    <w:rsid w:val="004274D3"/>
    <w:rsid w:val="00441F30"/>
    <w:rsid w:val="00442845"/>
    <w:rsid w:val="00452A18"/>
    <w:rsid w:val="00453B91"/>
    <w:rsid w:val="00457954"/>
    <w:rsid w:val="004605D7"/>
    <w:rsid w:val="00461E7F"/>
    <w:rsid w:val="00462CB3"/>
    <w:rsid w:val="004644FB"/>
    <w:rsid w:val="0047009C"/>
    <w:rsid w:val="00472ACF"/>
    <w:rsid w:val="00472F2E"/>
    <w:rsid w:val="004745A1"/>
    <w:rsid w:val="00475DE8"/>
    <w:rsid w:val="004806B1"/>
    <w:rsid w:val="00480E00"/>
    <w:rsid w:val="004822DF"/>
    <w:rsid w:val="00485DC1"/>
    <w:rsid w:val="00487BAA"/>
    <w:rsid w:val="0049511C"/>
    <w:rsid w:val="004A0B60"/>
    <w:rsid w:val="004A2B88"/>
    <w:rsid w:val="004A6E30"/>
    <w:rsid w:val="004B06BA"/>
    <w:rsid w:val="004B302D"/>
    <w:rsid w:val="004B5838"/>
    <w:rsid w:val="004B6102"/>
    <w:rsid w:val="004B6219"/>
    <w:rsid w:val="004C77A7"/>
    <w:rsid w:val="004D3337"/>
    <w:rsid w:val="004D51B3"/>
    <w:rsid w:val="004E1784"/>
    <w:rsid w:val="004E1C69"/>
    <w:rsid w:val="004E246B"/>
    <w:rsid w:val="004F0D56"/>
    <w:rsid w:val="004F5A98"/>
    <w:rsid w:val="004F6B4E"/>
    <w:rsid w:val="004F73FD"/>
    <w:rsid w:val="00501B91"/>
    <w:rsid w:val="00512293"/>
    <w:rsid w:val="00512B73"/>
    <w:rsid w:val="00512BAC"/>
    <w:rsid w:val="00513A0D"/>
    <w:rsid w:val="00516010"/>
    <w:rsid w:val="0051761D"/>
    <w:rsid w:val="00520CE4"/>
    <w:rsid w:val="00520F10"/>
    <w:rsid w:val="00522BF3"/>
    <w:rsid w:val="0052420A"/>
    <w:rsid w:val="00532322"/>
    <w:rsid w:val="00532A54"/>
    <w:rsid w:val="0053374A"/>
    <w:rsid w:val="00534780"/>
    <w:rsid w:val="0053687E"/>
    <w:rsid w:val="00542CE9"/>
    <w:rsid w:val="005448B3"/>
    <w:rsid w:val="00545FEF"/>
    <w:rsid w:val="00547518"/>
    <w:rsid w:val="00550736"/>
    <w:rsid w:val="00554C4A"/>
    <w:rsid w:val="00561133"/>
    <w:rsid w:val="00563860"/>
    <w:rsid w:val="0056462B"/>
    <w:rsid w:val="00565398"/>
    <w:rsid w:val="00567BF1"/>
    <w:rsid w:val="00572514"/>
    <w:rsid w:val="0057464D"/>
    <w:rsid w:val="00575F7A"/>
    <w:rsid w:val="005760F9"/>
    <w:rsid w:val="00591304"/>
    <w:rsid w:val="005940AC"/>
    <w:rsid w:val="00595986"/>
    <w:rsid w:val="005A0355"/>
    <w:rsid w:val="005A67EF"/>
    <w:rsid w:val="005A75BE"/>
    <w:rsid w:val="005B2541"/>
    <w:rsid w:val="005B6E49"/>
    <w:rsid w:val="005C0C0E"/>
    <w:rsid w:val="005C17FF"/>
    <w:rsid w:val="005C1F3D"/>
    <w:rsid w:val="005C38BA"/>
    <w:rsid w:val="005C6952"/>
    <w:rsid w:val="005C7E6F"/>
    <w:rsid w:val="005D053A"/>
    <w:rsid w:val="005D356E"/>
    <w:rsid w:val="005D3A70"/>
    <w:rsid w:val="005D7784"/>
    <w:rsid w:val="005D7BAA"/>
    <w:rsid w:val="005E09D3"/>
    <w:rsid w:val="005E13FD"/>
    <w:rsid w:val="005F01CC"/>
    <w:rsid w:val="005F4CBB"/>
    <w:rsid w:val="005F5D37"/>
    <w:rsid w:val="00600D61"/>
    <w:rsid w:val="00605C71"/>
    <w:rsid w:val="0060715F"/>
    <w:rsid w:val="00610D35"/>
    <w:rsid w:val="00611E8B"/>
    <w:rsid w:val="00622F48"/>
    <w:rsid w:val="0062412F"/>
    <w:rsid w:val="006250D2"/>
    <w:rsid w:val="00625688"/>
    <w:rsid w:val="00626859"/>
    <w:rsid w:val="006279E6"/>
    <w:rsid w:val="00627E3D"/>
    <w:rsid w:val="0063393D"/>
    <w:rsid w:val="00633F01"/>
    <w:rsid w:val="00635D9C"/>
    <w:rsid w:val="0063782C"/>
    <w:rsid w:val="00637E6F"/>
    <w:rsid w:val="00640CEC"/>
    <w:rsid w:val="00645736"/>
    <w:rsid w:val="006472DA"/>
    <w:rsid w:val="00654866"/>
    <w:rsid w:val="006579CA"/>
    <w:rsid w:val="00662FB9"/>
    <w:rsid w:val="006711B9"/>
    <w:rsid w:val="00671BFF"/>
    <w:rsid w:val="00673390"/>
    <w:rsid w:val="0067352E"/>
    <w:rsid w:val="00673AA4"/>
    <w:rsid w:val="0067596C"/>
    <w:rsid w:val="006805C1"/>
    <w:rsid w:val="00680D27"/>
    <w:rsid w:val="0068467A"/>
    <w:rsid w:val="006861EF"/>
    <w:rsid w:val="00691EA0"/>
    <w:rsid w:val="00692303"/>
    <w:rsid w:val="00692D20"/>
    <w:rsid w:val="00695335"/>
    <w:rsid w:val="00696168"/>
    <w:rsid w:val="006A388C"/>
    <w:rsid w:val="006A4EE4"/>
    <w:rsid w:val="006B223E"/>
    <w:rsid w:val="006B3E7A"/>
    <w:rsid w:val="006B4842"/>
    <w:rsid w:val="006C0446"/>
    <w:rsid w:val="006D11B0"/>
    <w:rsid w:val="006D20D9"/>
    <w:rsid w:val="006D3089"/>
    <w:rsid w:val="006D6207"/>
    <w:rsid w:val="006E0842"/>
    <w:rsid w:val="006E1EA4"/>
    <w:rsid w:val="006E26EF"/>
    <w:rsid w:val="006E3BA8"/>
    <w:rsid w:val="006E6145"/>
    <w:rsid w:val="006E673B"/>
    <w:rsid w:val="006E7810"/>
    <w:rsid w:val="006F38E0"/>
    <w:rsid w:val="007004AE"/>
    <w:rsid w:val="007022AD"/>
    <w:rsid w:val="00702E2A"/>
    <w:rsid w:val="00704A4B"/>
    <w:rsid w:val="00706FBE"/>
    <w:rsid w:val="00707D78"/>
    <w:rsid w:val="00714184"/>
    <w:rsid w:val="007200A2"/>
    <w:rsid w:val="00721E03"/>
    <w:rsid w:val="007221DC"/>
    <w:rsid w:val="00723944"/>
    <w:rsid w:val="0073273D"/>
    <w:rsid w:val="00733641"/>
    <w:rsid w:val="00735362"/>
    <w:rsid w:val="00742F87"/>
    <w:rsid w:val="00743C87"/>
    <w:rsid w:val="00744CF6"/>
    <w:rsid w:val="00752F08"/>
    <w:rsid w:val="0075428B"/>
    <w:rsid w:val="00756725"/>
    <w:rsid w:val="007575B9"/>
    <w:rsid w:val="0076152F"/>
    <w:rsid w:val="00766D9D"/>
    <w:rsid w:val="00767901"/>
    <w:rsid w:val="0077247A"/>
    <w:rsid w:val="00780C1D"/>
    <w:rsid w:val="00782FB5"/>
    <w:rsid w:val="00783805"/>
    <w:rsid w:val="00790EFE"/>
    <w:rsid w:val="007A4C1D"/>
    <w:rsid w:val="007B21CD"/>
    <w:rsid w:val="007B5DEF"/>
    <w:rsid w:val="007B71EF"/>
    <w:rsid w:val="007B7975"/>
    <w:rsid w:val="007C3936"/>
    <w:rsid w:val="007C4BB2"/>
    <w:rsid w:val="007D5B4D"/>
    <w:rsid w:val="007D5EA5"/>
    <w:rsid w:val="007E3054"/>
    <w:rsid w:val="007E6B6A"/>
    <w:rsid w:val="007E70CF"/>
    <w:rsid w:val="007E7402"/>
    <w:rsid w:val="007F19F2"/>
    <w:rsid w:val="007F212B"/>
    <w:rsid w:val="007F3995"/>
    <w:rsid w:val="00804615"/>
    <w:rsid w:val="00805259"/>
    <w:rsid w:val="008122DF"/>
    <w:rsid w:val="008123B7"/>
    <w:rsid w:val="00812FEB"/>
    <w:rsid w:val="00814607"/>
    <w:rsid w:val="00820C3D"/>
    <w:rsid w:val="008242D6"/>
    <w:rsid w:val="008258B2"/>
    <w:rsid w:val="00832F68"/>
    <w:rsid w:val="0083335D"/>
    <w:rsid w:val="008362E2"/>
    <w:rsid w:val="00840836"/>
    <w:rsid w:val="008408BB"/>
    <w:rsid w:val="00841087"/>
    <w:rsid w:val="008420A0"/>
    <w:rsid w:val="008429C5"/>
    <w:rsid w:val="00852DC6"/>
    <w:rsid w:val="00854DD0"/>
    <w:rsid w:val="0085630C"/>
    <w:rsid w:val="00860C67"/>
    <w:rsid w:val="0086107A"/>
    <w:rsid w:val="00861273"/>
    <w:rsid w:val="008616B9"/>
    <w:rsid w:val="00864D03"/>
    <w:rsid w:val="008712F4"/>
    <w:rsid w:val="00875425"/>
    <w:rsid w:val="0087604E"/>
    <w:rsid w:val="008766D2"/>
    <w:rsid w:val="00881507"/>
    <w:rsid w:val="00882430"/>
    <w:rsid w:val="00882660"/>
    <w:rsid w:val="008839AB"/>
    <w:rsid w:val="00884BDD"/>
    <w:rsid w:val="00887C3D"/>
    <w:rsid w:val="00894FB1"/>
    <w:rsid w:val="00897C0B"/>
    <w:rsid w:val="008A18D7"/>
    <w:rsid w:val="008A2D60"/>
    <w:rsid w:val="008A2F66"/>
    <w:rsid w:val="008A3942"/>
    <w:rsid w:val="008A4AAA"/>
    <w:rsid w:val="008A67A4"/>
    <w:rsid w:val="008B0292"/>
    <w:rsid w:val="008B249E"/>
    <w:rsid w:val="008B4C12"/>
    <w:rsid w:val="008B4EC2"/>
    <w:rsid w:val="008B7148"/>
    <w:rsid w:val="008C18FE"/>
    <w:rsid w:val="008C3743"/>
    <w:rsid w:val="008C3ED2"/>
    <w:rsid w:val="008C4E6C"/>
    <w:rsid w:val="008E096A"/>
    <w:rsid w:val="008E4227"/>
    <w:rsid w:val="008E7139"/>
    <w:rsid w:val="008F3A7D"/>
    <w:rsid w:val="008F5B58"/>
    <w:rsid w:val="008F5CF8"/>
    <w:rsid w:val="00901120"/>
    <w:rsid w:val="009016DA"/>
    <w:rsid w:val="00901B18"/>
    <w:rsid w:val="00917EFE"/>
    <w:rsid w:val="00926C56"/>
    <w:rsid w:val="00931031"/>
    <w:rsid w:val="00931748"/>
    <w:rsid w:val="009356C1"/>
    <w:rsid w:val="009359CD"/>
    <w:rsid w:val="009367E7"/>
    <w:rsid w:val="00937B6B"/>
    <w:rsid w:val="00941F91"/>
    <w:rsid w:val="0094388A"/>
    <w:rsid w:val="00943FCF"/>
    <w:rsid w:val="009539FE"/>
    <w:rsid w:val="00954505"/>
    <w:rsid w:val="0095786C"/>
    <w:rsid w:val="00965213"/>
    <w:rsid w:val="0096539D"/>
    <w:rsid w:val="00966D5E"/>
    <w:rsid w:val="009676A2"/>
    <w:rsid w:val="00970285"/>
    <w:rsid w:val="00970370"/>
    <w:rsid w:val="00971DE3"/>
    <w:rsid w:val="009810E5"/>
    <w:rsid w:val="009810E6"/>
    <w:rsid w:val="0098297B"/>
    <w:rsid w:val="00987A9F"/>
    <w:rsid w:val="00991FCF"/>
    <w:rsid w:val="00994FA0"/>
    <w:rsid w:val="009A0AC6"/>
    <w:rsid w:val="009A0F24"/>
    <w:rsid w:val="009A6962"/>
    <w:rsid w:val="009B26E8"/>
    <w:rsid w:val="009B625C"/>
    <w:rsid w:val="009B789E"/>
    <w:rsid w:val="009C17BB"/>
    <w:rsid w:val="009C5294"/>
    <w:rsid w:val="009C7C59"/>
    <w:rsid w:val="009D1022"/>
    <w:rsid w:val="009D381A"/>
    <w:rsid w:val="009E1A00"/>
    <w:rsid w:val="009F28C6"/>
    <w:rsid w:val="00A04694"/>
    <w:rsid w:val="00A04F49"/>
    <w:rsid w:val="00A05685"/>
    <w:rsid w:val="00A07901"/>
    <w:rsid w:val="00A07A5F"/>
    <w:rsid w:val="00A125DE"/>
    <w:rsid w:val="00A12697"/>
    <w:rsid w:val="00A2473C"/>
    <w:rsid w:val="00A30107"/>
    <w:rsid w:val="00A30173"/>
    <w:rsid w:val="00A370A2"/>
    <w:rsid w:val="00A4008A"/>
    <w:rsid w:val="00A43F49"/>
    <w:rsid w:val="00A43FA6"/>
    <w:rsid w:val="00A52FDA"/>
    <w:rsid w:val="00A537FA"/>
    <w:rsid w:val="00A6271F"/>
    <w:rsid w:val="00A63788"/>
    <w:rsid w:val="00A677B5"/>
    <w:rsid w:val="00A679A4"/>
    <w:rsid w:val="00A72FB3"/>
    <w:rsid w:val="00A77E62"/>
    <w:rsid w:val="00A82510"/>
    <w:rsid w:val="00A95136"/>
    <w:rsid w:val="00A96AFC"/>
    <w:rsid w:val="00A96FA2"/>
    <w:rsid w:val="00AB158B"/>
    <w:rsid w:val="00AB4282"/>
    <w:rsid w:val="00AB4690"/>
    <w:rsid w:val="00AC3721"/>
    <w:rsid w:val="00AC53EA"/>
    <w:rsid w:val="00AC6513"/>
    <w:rsid w:val="00AE25EA"/>
    <w:rsid w:val="00AE2AB4"/>
    <w:rsid w:val="00AE420D"/>
    <w:rsid w:val="00AE528B"/>
    <w:rsid w:val="00AE5E57"/>
    <w:rsid w:val="00AF1175"/>
    <w:rsid w:val="00AF7CEC"/>
    <w:rsid w:val="00B019EC"/>
    <w:rsid w:val="00B02785"/>
    <w:rsid w:val="00B05792"/>
    <w:rsid w:val="00B11358"/>
    <w:rsid w:val="00B12026"/>
    <w:rsid w:val="00B141D7"/>
    <w:rsid w:val="00B16658"/>
    <w:rsid w:val="00B22676"/>
    <w:rsid w:val="00B233AE"/>
    <w:rsid w:val="00B339AD"/>
    <w:rsid w:val="00B40AE0"/>
    <w:rsid w:val="00B45FF2"/>
    <w:rsid w:val="00B4660C"/>
    <w:rsid w:val="00B478E6"/>
    <w:rsid w:val="00B6425D"/>
    <w:rsid w:val="00B70876"/>
    <w:rsid w:val="00B72298"/>
    <w:rsid w:val="00B746DD"/>
    <w:rsid w:val="00B759B7"/>
    <w:rsid w:val="00B850A6"/>
    <w:rsid w:val="00B85AD8"/>
    <w:rsid w:val="00B86932"/>
    <w:rsid w:val="00B87A9D"/>
    <w:rsid w:val="00B87AAF"/>
    <w:rsid w:val="00BA2706"/>
    <w:rsid w:val="00BA4F40"/>
    <w:rsid w:val="00BB1AE4"/>
    <w:rsid w:val="00BB225D"/>
    <w:rsid w:val="00BB435D"/>
    <w:rsid w:val="00BB6F4C"/>
    <w:rsid w:val="00BB7B02"/>
    <w:rsid w:val="00BC5A11"/>
    <w:rsid w:val="00BD1F71"/>
    <w:rsid w:val="00BD61E8"/>
    <w:rsid w:val="00BE3BAD"/>
    <w:rsid w:val="00BF39C3"/>
    <w:rsid w:val="00BF6C30"/>
    <w:rsid w:val="00C03060"/>
    <w:rsid w:val="00C150C1"/>
    <w:rsid w:val="00C21A3D"/>
    <w:rsid w:val="00C23292"/>
    <w:rsid w:val="00C33189"/>
    <w:rsid w:val="00C3622B"/>
    <w:rsid w:val="00C46B80"/>
    <w:rsid w:val="00C477BA"/>
    <w:rsid w:val="00C525BE"/>
    <w:rsid w:val="00C66F51"/>
    <w:rsid w:val="00C75D7A"/>
    <w:rsid w:val="00C77D08"/>
    <w:rsid w:val="00C81361"/>
    <w:rsid w:val="00C85EA4"/>
    <w:rsid w:val="00C9229A"/>
    <w:rsid w:val="00C93635"/>
    <w:rsid w:val="00CA3F0A"/>
    <w:rsid w:val="00CA4C28"/>
    <w:rsid w:val="00CB1799"/>
    <w:rsid w:val="00CD3200"/>
    <w:rsid w:val="00CD6566"/>
    <w:rsid w:val="00CD7C22"/>
    <w:rsid w:val="00CE4FC3"/>
    <w:rsid w:val="00CF158D"/>
    <w:rsid w:val="00D01B18"/>
    <w:rsid w:val="00D04318"/>
    <w:rsid w:val="00D04BE0"/>
    <w:rsid w:val="00D103CB"/>
    <w:rsid w:val="00D20011"/>
    <w:rsid w:val="00D2122D"/>
    <w:rsid w:val="00D21907"/>
    <w:rsid w:val="00D26B50"/>
    <w:rsid w:val="00D333DE"/>
    <w:rsid w:val="00D37C5D"/>
    <w:rsid w:val="00D44F06"/>
    <w:rsid w:val="00D52AF1"/>
    <w:rsid w:val="00D52B2E"/>
    <w:rsid w:val="00D52B34"/>
    <w:rsid w:val="00D53792"/>
    <w:rsid w:val="00D57E01"/>
    <w:rsid w:val="00D62219"/>
    <w:rsid w:val="00D670B1"/>
    <w:rsid w:val="00D77627"/>
    <w:rsid w:val="00D80EBC"/>
    <w:rsid w:val="00D84489"/>
    <w:rsid w:val="00D92C57"/>
    <w:rsid w:val="00DA0970"/>
    <w:rsid w:val="00DA3F51"/>
    <w:rsid w:val="00DA68E9"/>
    <w:rsid w:val="00DB015B"/>
    <w:rsid w:val="00DB52EF"/>
    <w:rsid w:val="00DC0CC1"/>
    <w:rsid w:val="00DC37F3"/>
    <w:rsid w:val="00DD3D78"/>
    <w:rsid w:val="00DD7437"/>
    <w:rsid w:val="00DD7C9A"/>
    <w:rsid w:val="00DE1B5A"/>
    <w:rsid w:val="00DE2AF2"/>
    <w:rsid w:val="00DE3A64"/>
    <w:rsid w:val="00DE3D0F"/>
    <w:rsid w:val="00DE5DD4"/>
    <w:rsid w:val="00DF139C"/>
    <w:rsid w:val="00DF25B9"/>
    <w:rsid w:val="00DF4A22"/>
    <w:rsid w:val="00E00829"/>
    <w:rsid w:val="00E02001"/>
    <w:rsid w:val="00E02D79"/>
    <w:rsid w:val="00E06AA0"/>
    <w:rsid w:val="00E10443"/>
    <w:rsid w:val="00E12F67"/>
    <w:rsid w:val="00E15214"/>
    <w:rsid w:val="00E16863"/>
    <w:rsid w:val="00E17AFF"/>
    <w:rsid w:val="00E23127"/>
    <w:rsid w:val="00E243A5"/>
    <w:rsid w:val="00E27FCD"/>
    <w:rsid w:val="00E355A4"/>
    <w:rsid w:val="00E35F15"/>
    <w:rsid w:val="00E411A7"/>
    <w:rsid w:val="00E4251A"/>
    <w:rsid w:val="00E4423B"/>
    <w:rsid w:val="00E47387"/>
    <w:rsid w:val="00E5244F"/>
    <w:rsid w:val="00E52676"/>
    <w:rsid w:val="00E54519"/>
    <w:rsid w:val="00E558A9"/>
    <w:rsid w:val="00E569A2"/>
    <w:rsid w:val="00E573CD"/>
    <w:rsid w:val="00E579AB"/>
    <w:rsid w:val="00E63A08"/>
    <w:rsid w:val="00E65A56"/>
    <w:rsid w:val="00E65D17"/>
    <w:rsid w:val="00E66DEE"/>
    <w:rsid w:val="00E67257"/>
    <w:rsid w:val="00E70916"/>
    <w:rsid w:val="00E74FEE"/>
    <w:rsid w:val="00E771CD"/>
    <w:rsid w:val="00E824D7"/>
    <w:rsid w:val="00E86365"/>
    <w:rsid w:val="00E8658C"/>
    <w:rsid w:val="00E938F5"/>
    <w:rsid w:val="00EA0DDB"/>
    <w:rsid w:val="00EB3BBD"/>
    <w:rsid w:val="00EB6F1A"/>
    <w:rsid w:val="00EC0817"/>
    <w:rsid w:val="00EC60E5"/>
    <w:rsid w:val="00ED0161"/>
    <w:rsid w:val="00ED6024"/>
    <w:rsid w:val="00EE014E"/>
    <w:rsid w:val="00EE739A"/>
    <w:rsid w:val="00EF072B"/>
    <w:rsid w:val="00EF421F"/>
    <w:rsid w:val="00EF649C"/>
    <w:rsid w:val="00EF6E85"/>
    <w:rsid w:val="00EF7E23"/>
    <w:rsid w:val="00F0109D"/>
    <w:rsid w:val="00F01789"/>
    <w:rsid w:val="00F07B41"/>
    <w:rsid w:val="00F10E4A"/>
    <w:rsid w:val="00F128E4"/>
    <w:rsid w:val="00F27730"/>
    <w:rsid w:val="00F27996"/>
    <w:rsid w:val="00F3032C"/>
    <w:rsid w:val="00F4251E"/>
    <w:rsid w:val="00F42BEC"/>
    <w:rsid w:val="00F445BD"/>
    <w:rsid w:val="00F50B5C"/>
    <w:rsid w:val="00F52D28"/>
    <w:rsid w:val="00F55D63"/>
    <w:rsid w:val="00F63A97"/>
    <w:rsid w:val="00F63DA5"/>
    <w:rsid w:val="00F6477E"/>
    <w:rsid w:val="00F65B8C"/>
    <w:rsid w:val="00F70023"/>
    <w:rsid w:val="00F70A99"/>
    <w:rsid w:val="00F71489"/>
    <w:rsid w:val="00F729AF"/>
    <w:rsid w:val="00F8069D"/>
    <w:rsid w:val="00F80FA9"/>
    <w:rsid w:val="00F861E8"/>
    <w:rsid w:val="00F8740D"/>
    <w:rsid w:val="00F9101A"/>
    <w:rsid w:val="00F9440A"/>
    <w:rsid w:val="00F96B64"/>
    <w:rsid w:val="00F96DBA"/>
    <w:rsid w:val="00FA0688"/>
    <w:rsid w:val="00FA13EA"/>
    <w:rsid w:val="00FA1478"/>
    <w:rsid w:val="00FA3A6F"/>
    <w:rsid w:val="00FA46D9"/>
    <w:rsid w:val="00FB100F"/>
    <w:rsid w:val="00FB20F1"/>
    <w:rsid w:val="00FB66CE"/>
    <w:rsid w:val="00FC010B"/>
    <w:rsid w:val="00FC07A5"/>
    <w:rsid w:val="00FC0F74"/>
    <w:rsid w:val="00FC496B"/>
    <w:rsid w:val="00FD007B"/>
    <w:rsid w:val="00FD2992"/>
    <w:rsid w:val="00FD39E6"/>
    <w:rsid w:val="00FD613B"/>
    <w:rsid w:val="00FD7F5F"/>
    <w:rsid w:val="00FE1F18"/>
    <w:rsid w:val="00FE5A5E"/>
    <w:rsid w:val="00FF18F5"/>
    <w:rsid w:val="00FF25E4"/>
    <w:rsid w:val="00FF2865"/>
    <w:rsid w:val="00FF4AFF"/>
    <w:rsid w:val="00FF4BD4"/>
    <w:rsid w:val="00FF5580"/>
    <w:rsid w:val="00FF65EE"/>
    <w:rsid w:val="00FF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228"/>
    <w:pPr>
      <w:spacing w:after="120"/>
    </w:pPr>
    <w:rPr>
      <w:rFonts w:ascii="Frutiger LT Com 55 Roman" w:hAnsi="Frutiger LT Com 55 Roman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87C3D"/>
    <w:pPr>
      <w:keepNext/>
      <w:keepLines/>
      <w:spacing w:before="400" w:line="240" w:lineRule="auto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7C3D"/>
    <w:pPr>
      <w:keepNext/>
      <w:keepLines/>
      <w:spacing w:before="320" w:after="60" w:line="240" w:lineRule="auto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7C3D"/>
    <w:pPr>
      <w:keepNext/>
      <w:keepLines/>
      <w:spacing w:before="200" w:after="60" w:line="240" w:lineRule="auto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006EFF"/>
    <w:pPr>
      <w:outlineLvl w:val="3"/>
    </w:p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006EFF"/>
    <w:pPr>
      <w:outlineLvl w:val="4"/>
    </w:p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122DF"/>
    <w:pPr>
      <w:keepNext/>
      <w:keepLines/>
      <w:spacing w:before="200" w:after="0"/>
      <w:ind w:left="4320" w:hanging="360"/>
      <w:jc w:val="both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  <w:sz w:val="22"/>
      <w:lang w:eastAsia="pt-BR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122DF"/>
    <w:pPr>
      <w:keepNext/>
      <w:keepLines/>
      <w:spacing w:before="200" w:after="0"/>
      <w:ind w:left="5040" w:hanging="36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eastAsia="pt-BR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122DF"/>
    <w:pPr>
      <w:keepNext/>
      <w:keepLines/>
      <w:spacing w:before="200" w:after="0"/>
      <w:ind w:left="5760" w:hanging="36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  <w:lang w:eastAsia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2DF"/>
    <w:pPr>
      <w:keepNext/>
      <w:keepLines/>
      <w:spacing w:before="200" w:after="0"/>
      <w:ind w:left="6480" w:hanging="36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Char">
    <w:name w:val="Título Char"/>
    <w:basedOn w:val="Fontepargpadro"/>
    <w:link w:val="Ttulo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1Char">
    <w:name w:val="Título 1 Char"/>
    <w:basedOn w:val="Fontepargpadro"/>
    <w:link w:val="Ttulo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7E62"/>
  </w:style>
  <w:style w:type="paragraph" w:styleId="Rodap">
    <w:name w:val="footer"/>
    <w:basedOn w:val="Normal"/>
    <w:link w:val="RodapChar"/>
    <w:uiPriority w:val="99"/>
    <w:unhideWhenUsed/>
    <w:rsid w:val="006A388C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RodapChar">
    <w:name w:val="Rodapé Char"/>
    <w:basedOn w:val="Fontepargpadro"/>
    <w:link w:val="Rodap"/>
    <w:uiPriority w:val="99"/>
    <w:rsid w:val="006A388C"/>
    <w:rPr>
      <w:rFonts w:ascii="Frutiger LT Com 45 Light" w:hAnsi="Frutiger LT Com 45 Light"/>
      <w:sz w:val="14"/>
    </w:rPr>
  </w:style>
  <w:style w:type="character" w:customStyle="1" w:styleId="Ttulo2Char">
    <w:name w:val="Título 2 Char"/>
    <w:basedOn w:val="Fontepargpadro"/>
    <w:link w:val="Ttulo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elacomgrade">
    <w:name w:val="Table Grid"/>
    <w:basedOn w:val="Tabela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ela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ela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Numerada4">
    <w:name w:val="List Number 4"/>
    <w:basedOn w:val="Normal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Hyperlink">
    <w:name w:val="Hyperlink"/>
    <w:basedOn w:val="Fontepargpadro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Numerada">
    <w:name w:val="List Number"/>
    <w:basedOn w:val="Normal"/>
    <w:uiPriority w:val="99"/>
    <w:unhideWhenUsed/>
    <w:qFormat/>
    <w:rsid w:val="00D04BE0"/>
    <w:pPr>
      <w:numPr>
        <w:numId w:val="4"/>
      </w:numPr>
      <w:contextualSpacing/>
    </w:pPr>
  </w:style>
  <w:style w:type="paragraph" w:styleId="Commarcadores">
    <w:name w:val="List Bullet"/>
    <w:basedOn w:val="Normal"/>
    <w:uiPriority w:val="99"/>
    <w:unhideWhenUsed/>
    <w:qFormat/>
    <w:rsid w:val="008429C5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192D2B"/>
    <w:pPr>
      <w:numPr>
        <w:ilvl w:val="1"/>
        <w:numId w:val="3"/>
      </w:numPr>
      <w:contextualSpacing/>
    </w:pPr>
  </w:style>
  <w:style w:type="paragraph" w:styleId="Commarcadores3">
    <w:name w:val="List Bullet 3"/>
    <w:basedOn w:val="Normal"/>
    <w:uiPriority w:val="99"/>
    <w:unhideWhenUsed/>
    <w:rsid w:val="00192D2B"/>
    <w:pPr>
      <w:numPr>
        <w:ilvl w:val="2"/>
        <w:numId w:val="3"/>
      </w:numPr>
      <w:ind w:left="851"/>
      <w:contextualSpacing/>
    </w:pPr>
  </w:style>
  <w:style w:type="paragraph" w:styleId="Commarcadores4">
    <w:name w:val="List Bullet 4"/>
    <w:basedOn w:val="Normal"/>
    <w:uiPriority w:val="99"/>
    <w:unhideWhenUsed/>
    <w:rsid w:val="008429C5"/>
    <w:pPr>
      <w:numPr>
        <w:ilvl w:val="3"/>
        <w:numId w:val="3"/>
      </w:numPr>
      <w:ind w:left="1135"/>
      <w:contextualSpacing/>
    </w:pPr>
  </w:style>
  <w:style w:type="paragraph" w:styleId="Commarcadores5">
    <w:name w:val="List Bullet 5"/>
    <w:basedOn w:val="Normal"/>
    <w:uiPriority w:val="99"/>
    <w:unhideWhenUsed/>
    <w:rsid w:val="008429C5"/>
    <w:pPr>
      <w:numPr>
        <w:ilvl w:val="4"/>
        <w:numId w:val="3"/>
      </w:numPr>
      <w:ind w:left="1418"/>
      <w:contextualSpacing/>
    </w:pPr>
  </w:style>
  <w:style w:type="paragraph" w:styleId="Numerada2">
    <w:name w:val="List Number 2"/>
    <w:basedOn w:val="Normal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Numerada3">
    <w:name w:val="List Number 3"/>
    <w:basedOn w:val="Normal"/>
    <w:uiPriority w:val="99"/>
    <w:unhideWhenUsed/>
    <w:rsid w:val="00D04BE0"/>
    <w:pPr>
      <w:numPr>
        <w:ilvl w:val="2"/>
        <w:numId w:val="4"/>
      </w:numPr>
      <w:ind w:left="851"/>
      <w:contextualSpacing/>
    </w:pPr>
  </w:style>
  <w:style w:type="paragraph" w:styleId="Numerada5">
    <w:name w:val="List Number 5"/>
    <w:basedOn w:val="Normal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Sumrio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D103CB"/>
    <w:pPr>
      <w:numPr>
        <w:numId w:val="6"/>
      </w:numPr>
      <w:spacing w:before="120" w:after="0"/>
      <w:contextualSpacing/>
    </w:pPr>
    <w:rPr>
      <w:rFonts w:cs="Times New Roman (Body CS)"/>
      <w:b/>
    </w:rPr>
  </w:style>
  <w:style w:type="paragraph" w:styleId="Sumrio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6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Ttulo4Char">
    <w:name w:val="Título 4 Char"/>
    <w:basedOn w:val="Fontepargpadro"/>
    <w:link w:val="Ttulo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elaSimples4">
    <w:name w:val="Plain Table 4"/>
    <w:basedOn w:val="Tabela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Clara">
    <w:name w:val="Grid Table Light"/>
    <w:basedOn w:val="Tabela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782FB5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character" w:customStyle="1" w:styleId="SubttuloChar">
    <w:name w:val="Subtítulo Char"/>
    <w:basedOn w:val="Fontepargpadro"/>
    <w:link w:val="Subttulo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ela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elanormal"/>
    <w:next w:val="Tabelacomgrade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ela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293F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6Char">
    <w:name w:val="Título 6 Char"/>
    <w:basedOn w:val="Fontepargpadro"/>
    <w:link w:val="Ttulo6"/>
    <w:uiPriority w:val="9"/>
    <w:rsid w:val="008122DF"/>
    <w:rPr>
      <w:rFonts w:asciiTheme="majorHAnsi" w:eastAsiaTheme="majorEastAsia" w:hAnsiTheme="majorHAnsi" w:cstheme="majorBidi"/>
      <w:i/>
      <w:iCs/>
      <w:color w:val="323E4F" w:themeColor="text2" w:themeShade="BF"/>
      <w:lang w:val="pt-BR" w:eastAsia="pt-BR"/>
    </w:rPr>
  </w:style>
  <w:style w:type="character" w:customStyle="1" w:styleId="Ttulo7Char">
    <w:name w:val="Título 7 Char"/>
    <w:basedOn w:val="Fontepargpadro"/>
    <w:link w:val="Ttulo7"/>
    <w:uiPriority w:val="9"/>
    <w:rsid w:val="008122DF"/>
    <w:rPr>
      <w:rFonts w:asciiTheme="majorHAnsi" w:eastAsiaTheme="majorEastAsia" w:hAnsiTheme="majorHAnsi" w:cstheme="majorBidi"/>
      <w:i/>
      <w:iCs/>
      <w:color w:val="404040" w:themeColor="text1" w:themeTint="BF"/>
      <w:lang w:val="pt-BR" w:eastAsia="pt-BR"/>
    </w:rPr>
  </w:style>
  <w:style w:type="character" w:customStyle="1" w:styleId="Ttulo8Char">
    <w:name w:val="Título 8 Char"/>
    <w:basedOn w:val="Fontepargpadro"/>
    <w:link w:val="Ttulo8"/>
    <w:uiPriority w:val="9"/>
    <w:rsid w:val="008122DF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2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 w:eastAsia="pt-BR"/>
    </w:rPr>
  </w:style>
  <w:style w:type="paragraph" w:styleId="NormalWeb">
    <w:name w:val="Normal (Web)"/>
    <w:basedOn w:val="Normal"/>
    <w:uiPriority w:val="99"/>
    <w:unhideWhenUsed/>
    <w:rsid w:val="00FB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B100F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FB100F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6E673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72B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yperlink" Target="https://pt.wikipedia.org/wiki/Futebol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footer" Target="footer3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header" Target="header4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5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75E75-8697-4F69-B032-288CB8454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66</TotalTime>
  <Pages>14</Pages>
  <Words>3048</Words>
  <Characters>16464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Lidiane dos Santos Orti</cp:lastModifiedBy>
  <cp:revision>20</cp:revision>
  <cp:lastPrinted>2018-11-29T12:08:00Z</cp:lastPrinted>
  <dcterms:created xsi:type="dcterms:W3CDTF">2021-11-12T08:50:00Z</dcterms:created>
  <dcterms:modified xsi:type="dcterms:W3CDTF">2022-02-21T16:22:00Z</dcterms:modified>
</cp:coreProperties>
</file>